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42433" w14:textId="10278332" w:rsidR="00592C78" w:rsidRDefault="00592C78" w:rsidP="00592C78">
      <w:pPr>
        <w:pStyle w:val="AODATITLE"/>
      </w:pPr>
      <w:r>
        <w:t>TPJ Capstone Project – Deliverables Week #</w:t>
      </w:r>
      <w:r w:rsidR="00C31E48">
        <w:t>4</w:t>
      </w:r>
      <w:r>
        <w:tab/>
      </w:r>
      <w:r>
        <w:tab/>
        <w:t xml:space="preserve">       Group: ______</w:t>
      </w:r>
    </w:p>
    <w:p w14:paraId="0EB861C3" w14:textId="72DF7944" w:rsidR="00592C78" w:rsidRDefault="003E3288" w:rsidP="00592C78">
      <w:pPr>
        <w:pStyle w:val="AODAHEADING1"/>
      </w:pPr>
      <w:r>
        <w:br/>
      </w:r>
      <w:r w:rsidR="00592C78">
        <w:t>Student Name ______________________________________ Student Number: ______________</w:t>
      </w:r>
    </w:p>
    <w:p w14:paraId="0F0D196B" w14:textId="528B33CE" w:rsidR="00592C78" w:rsidRDefault="00592C78" w:rsidP="00592C78">
      <w:pPr>
        <w:pStyle w:val="AODAHEADING1"/>
      </w:pPr>
      <w:r>
        <w:t xml:space="preserve">Student Name ______________________________________ Student Number: ______________  </w:t>
      </w:r>
    </w:p>
    <w:p w14:paraId="5B4FDF17" w14:textId="77777777" w:rsidR="00592C78" w:rsidRDefault="00592C78" w:rsidP="00592C78">
      <w:pPr>
        <w:pStyle w:val="AODAHEADING1"/>
      </w:pPr>
    </w:p>
    <w:p w14:paraId="7C3076C9" w14:textId="39B19103" w:rsidR="00B01834" w:rsidRDefault="00B01834" w:rsidP="00B01834">
      <w:pPr>
        <w:pStyle w:val="AODAHEADING1"/>
      </w:pPr>
      <w:r>
        <w:t xml:space="preserve">PART I – Confirm Power Requirements: 5 / 9 / 12 </w:t>
      </w:r>
      <w:proofErr w:type="spellStart"/>
      <w:r>
        <w:t>Vregs</w:t>
      </w:r>
      <w:proofErr w:type="spellEnd"/>
      <w:r>
        <w:t xml:space="preserve"> or batteries.</w:t>
      </w:r>
    </w:p>
    <w:p w14:paraId="61F4AC6E" w14:textId="77777777" w:rsidR="00B2334D" w:rsidRDefault="00B2334D" w:rsidP="00B01834">
      <w:pPr>
        <w:pStyle w:val="AODAHEADING1"/>
      </w:pPr>
    </w:p>
    <w:p w14:paraId="300131B7" w14:textId="77777777" w:rsidR="00B2334D" w:rsidRDefault="00B2334D" w:rsidP="00B01834">
      <w:pPr>
        <w:pStyle w:val="AODAHEADING1"/>
      </w:pPr>
    </w:p>
    <w:p w14:paraId="03F1A7D5" w14:textId="77777777" w:rsidR="00C2528A" w:rsidRDefault="00C2528A" w:rsidP="00B01834">
      <w:pPr>
        <w:pStyle w:val="AODAHEADING1"/>
      </w:pPr>
    </w:p>
    <w:p w14:paraId="77C74B45" w14:textId="77777777" w:rsidR="00B2334D" w:rsidRDefault="00B2334D" w:rsidP="00B01834">
      <w:pPr>
        <w:pStyle w:val="AODAHEADING1"/>
      </w:pPr>
    </w:p>
    <w:p w14:paraId="6A49EB63" w14:textId="41680797" w:rsidR="00B01834" w:rsidRDefault="00E77682" w:rsidP="00B01834">
      <w:pPr>
        <w:pStyle w:val="AODAHEADING1"/>
      </w:pPr>
      <w:r>
        <w:t xml:space="preserve">PART II – </w:t>
      </w:r>
      <w:r w:rsidR="00B01834">
        <w:t>List all Ports/GPIOs to be used from each input and output device</w:t>
      </w:r>
      <w:r w:rsidR="00C2528A">
        <w:t xml:space="preserve"> type, their qty, and the software protocols required by each (</w:t>
      </w:r>
      <w:proofErr w:type="spellStart"/>
      <w:r w:rsidR="00C2528A">
        <w:t>eg.</w:t>
      </w:r>
      <w:proofErr w:type="spellEnd"/>
      <w:r w:rsidR="00C2528A">
        <w:t xml:space="preserve"> SPI, I2C, etc.)</w:t>
      </w:r>
      <w:r w:rsidR="00B01834">
        <w:t>.</w:t>
      </w:r>
      <w:r w:rsidR="00E04B93">
        <w:t xml:space="preserve"> Update your Charter too.</w:t>
      </w:r>
    </w:p>
    <w:tbl>
      <w:tblPr>
        <w:tblW w:w="10790" w:type="dxa"/>
        <w:tblLook w:val="04A0" w:firstRow="1" w:lastRow="0" w:firstColumn="1" w:lastColumn="0" w:noHBand="0" w:noVBand="1"/>
      </w:tblPr>
      <w:tblGrid>
        <w:gridCol w:w="951"/>
        <w:gridCol w:w="2163"/>
        <w:gridCol w:w="992"/>
        <w:gridCol w:w="3969"/>
        <w:gridCol w:w="2715"/>
      </w:tblGrid>
      <w:tr w:rsidR="00C2528A" w:rsidRPr="00973102" w14:paraId="314F35F9" w14:textId="142EA3FF" w:rsidTr="00C2528A">
        <w:trPr>
          <w:trHeight w:val="300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EFE79C0" w14:textId="77777777" w:rsidR="00C2528A" w:rsidRPr="00973102" w:rsidRDefault="00C2528A" w:rsidP="0018005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INPUT</w:t>
            </w: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39185D5" w14:textId="364295FE" w:rsidR="00C2528A" w:rsidRPr="00973102" w:rsidRDefault="00C2528A" w:rsidP="001800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DEVICE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 xml:space="preserve"> TYPE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14:paraId="649F758D" w14:textId="4ED9DDFC" w:rsidR="00C2528A" w:rsidRDefault="00C2528A" w:rsidP="001800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QTY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0C7F002" w14:textId="00D2E058" w:rsidR="00C2528A" w:rsidRPr="00973102" w:rsidRDefault="00C2528A" w:rsidP="001800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LIST ALL GPIO PINS REQUIRED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14:paraId="5C563677" w14:textId="0D344E2D" w:rsidR="00C2528A" w:rsidRDefault="00C2528A" w:rsidP="001800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SOFTWARE PROTOCOLS</w:t>
            </w:r>
          </w:p>
        </w:tc>
      </w:tr>
      <w:tr w:rsidR="00C2528A" w:rsidRPr="00973102" w14:paraId="3D405C90" w14:textId="72746259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6629B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1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1A349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11776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1EC3A" w14:textId="546D959C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D87B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23891390" w14:textId="4096D31B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BE4F0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2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AC937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13FD0E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630C0" w14:textId="381DD22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865A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0E2C6089" w14:textId="6E8818D6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03EAC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3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131A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EAAEEA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A1C4C" w14:textId="78DFE896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DCA8A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2C1F8DAD" w14:textId="55C019A0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021D6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4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F062D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18815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CDAB8" w14:textId="06451A8F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F4F4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13BE4BCF" w14:textId="3DF908B6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EE9A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(OPT)5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7218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0116C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EEFD" w14:textId="5B27CD70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0051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1D487474" w14:textId="67A8E0DD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F0D42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(OPT)6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C5445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6AC5C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9DD38" w14:textId="41D4C3DD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7C6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233F22C5" w14:textId="03FBD6B5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8481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(OPT)7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1FB1C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1A18AB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B44E6" w14:textId="0D3180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9114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42A97201" w14:textId="1992965E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592BE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(OPT)8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B5F2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541EB2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F77F2" w14:textId="67311DE1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4F6B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79ACAE5B" w14:textId="25B68959" w:rsidTr="00C2528A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876A33" w14:textId="19414ECE" w:rsidR="00C2528A" w:rsidRPr="00973102" w:rsidRDefault="00C2528A" w:rsidP="0018005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OUTPUT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B021E90" w14:textId="77777777" w:rsidR="00C2528A" w:rsidRPr="00973102" w:rsidRDefault="00C2528A" w:rsidP="001800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DEVICE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14:paraId="0B096F11" w14:textId="77777777" w:rsidR="00C2528A" w:rsidRPr="00973102" w:rsidRDefault="00C2528A" w:rsidP="001800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B5B53D9" w14:textId="502A8A53" w:rsidR="00C2528A" w:rsidRPr="00973102" w:rsidRDefault="00C2528A" w:rsidP="001800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14:paraId="66BFEE20" w14:textId="77777777" w:rsidR="00C2528A" w:rsidRPr="00973102" w:rsidRDefault="00C2528A" w:rsidP="001800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</w:p>
        </w:tc>
      </w:tr>
      <w:tr w:rsidR="00C2528A" w:rsidRPr="00973102" w14:paraId="0F805FA8" w14:textId="6C1F36CF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9C314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1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DD75E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BDD2D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C09CB" w14:textId="03F69BA6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A6B4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57C5BEB9" w14:textId="3CB5F27A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25844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2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1174C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FB2932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79C58" w14:textId="5B4D9FE0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3F6CE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79A0C302" w14:textId="1DC0176D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2A8A1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3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C1822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C5BA6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9C8D" w14:textId="7D682E50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7B39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1054594A" w14:textId="1D37369D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6123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4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6D1BB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4A8C9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8BA69" w14:textId="5C8C1D3D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F714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7B553881" w14:textId="59B1B67F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22B3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(OPT)5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009A8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A491AC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F72D6" w14:textId="750172F8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3061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6C5488F3" w14:textId="1BFEA0E4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5B8FC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(OPT)6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6426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9C9E60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F8093" w14:textId="6B755DCE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053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45A856FB" w14:textId="48273C1C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6D4BB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(OPT)7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BC68D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E44293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CE70B" w14:textId="63748A23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DC0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C2528A" w:rsidRPr="00973102" w14:paraId="3B10B0A0" w14:textId="5ABBF5C7" w:rsidTr="00C2528A">
        <w:trPr>
          <w:trHeight w:val="45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DA7AF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(OPT)8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6CFE0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A19EAA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17C0B" w14:textId="37DABD6C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B452" w14:textId="77777777" w:rsidR="00C2528A" w:rsidRPr="00973102" w:rsidRDefault="00C2528A" w:rsidP="001800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</w:tbl>
    <w:p w14:paraId="586C94FD" w14:textId="77777777" w:rsidR="00C2528A" w:rsidRDefault="00C2528A" w:rsidP="00C2528A">
      <w:pPr>
        <w:spacing w:line="240" w:lineRule="auto"/>
        <w:rPr>
          <w:rFonts w:ascii="Arial" w:hAnsi="Arial"/>
          <w:b/>
          <w:sz w:val="24"/>
        </w:rPr>
      </w:pPr>
      <w:r>
        <w:br w:type="page"/>
      </w:r>
    </w:p>
    <w:p w14:paraId="6EF2E185" w14:textId="7B251391" w:rsidR="00B01834" w:rsidRDefault="00E77682" w:rsidP="00B01834">
      <w:pPr>
        <w:pStyle w:val="AODAHEADING1"/>
      </w:pPr>
      <w:r>
        <w:lastRenderedPageBreak/>
        <w:t xml:space="preserve">PART III – </w:t>
      </w:r>
      <w:r w:rsidR="00B01834">
        <w:t>Confirm MCU make, model, and number of GPIO pins available.</w:t>
      </w:r>
    </w:p>
    <w:p w14:paraId="3A0F162C" w14:textId="77777777" w:rsidR="004820E5" w:rsidRDefault="004820E5" w:rsidP="00B01834">
      <w:pPr>
        <w:pStyle w:val="AODAHEADING1"/>
      </w:pPr>
    </w:p>
    <w:p w14:paraId="780A3875" w14:textId="77777777" w:rsidR="004820E5" w:rsidRDefault="004820E5" w:rsidP="00B01834">
      <w:pPr>
        <w:pStyle w:val="AODAHEADING1"/>
      </w:pPr>
    </w:p>
    <w:p w14:paraId="109F5393" w14:textId="77777777" w:rsidR="004820E5" w:rsidRDefault="004820E5" w:rsidP="00B01834">
      <w:pPr>
        <w:pStyle w:val="AODAHEADING1"/>
      </w:pPr>
    </w:p>
    <w:p w14:paraId="38236DC8" w14:textId="77777777" w:rsidR="004820E5" w:rsidRDefault="004820E5" w:rsidP="00B01834">
      <w:pPr>
        <w:pStyle w:val="AODAHEADING1"/>
      </w:pPr>
    </w:p>
    <w:p w14:paraId="63C7916F" w14:textId="77777777" w:rsidR="004820E5" w:rsidRDefault="004820E5" w:rsidP="00B01834">
      <w:pPr>
        <w:pStyle w:val="AODAHEADING1"/>
      </w:pPr>
    </w:p>
    <w:p w14:paraId="36E868A4" w14:textId="77777777" w:rsidR="004820E5" w:rsidRDefault="004820E5" w:rsidP="00B01834">
      <w:pPr>
        <w:pStyle w:val="AODAHEADING1"/>
      </w:pPr>
    </w:p>
    <w:p w14:paraId="4BB5831E" w14:textId="77777777" w:rsidR="004820E5" w:rsidRDefault="004820E5" w:rsidP="00B01834">
      <w:pPr>
        <w:pStyle w:val="AODAHEADING1"/>
      </w:pPr>
    </w:p>
    <w:p w14:paraId="0872E1B8" w14:textId="77777777" w:rsidR="004820E5" w:rsidRDefault="004820E5" w:rsidP="00B01834">
      <w:pPr>
        <w:pStyle w:val="AODAHEADING1"/>
      </w:pPr>
    </w:p>
    <w:p w14:paraId="428B4830" w14:textId="77777777" w:rsidR="004820E5" w:rsidRDefault="004820E5" w:rsidP="00B01834">
      <w:pPr>
        <w:pStyle w:val="AODAHEADING1"/>
      </w:pPr>
    </w:p>
    <w:p w14:paraId="57465F32" w14:textId="77777777" w:rsidR="004820E5" w:rsidRDefault="004820E5" w:rsidP="00B01834">
      <w:pPr>
        <w:pStyle w:val="AODAHEADING1"/>
      </w:pPr>
    </w:p>
    <w:p w14:paraId="56037792" w14:textId="77777777" w:rsidR="004820E5" w:rsidRDefault="004820E5" w:rsidP="00B01834">
      <w:pPr>
        <w:pStyle w:val="AODAHEADING1"/>
      </w:pPr>
    </w:p>
    <w:p w14:paraId="21020FB1" w14:textId="7C533D4E" w:rsidR="00B01834" w:rsidRDefault="00E77682" w:rsidP="00B01834">
      <w:pPr>
        <w:pStyle w:val="AODAHEADING1"/>
      </w:pPr>
      <w:r>
        <w:t xml:space="preserve">PART </w:t>
      </w:r>
      <w:r w:rsidR="00C2528A">
        <w:t>I</w:t>
      </w:r>
      <w:r>
        <w:t xml:space="preserve">V – </w:t>
      </w:r>
      <w:r w:rsidR="00B01834">
        <w:t>SBD Electrical Diagram - use Visio to export .jpg.</w:t>
      </w:r>
    </w:p>
    <w:p w14:paraId="023A450A" w14:textId="77777777" w:rsidR="004820E5" w:rsidRDefault="004820E5">
      <w:pPr>
        <w:rPr>
          <w:rFonts w:ascii="Arial" w:hAnsi="Arial"/>
          <w:b/>
          <w:sz w:val="24"/>
        </w:rPr>
      </w:pPr>
      <w:r>
        <w:br w:type="page"/>
      </w:r>
    </w:p>
    <w:p w14:paraId="6720C25B" w14:textId="2063D33F" w:rsidR="00B01834" w:rsidRDefault="008B0197" w:rsidP="00B01834">
      <w:pPr>
        <w:pStyle w:val="AODAHEADING1"/>
      </w:pPr>
      <w:r>
        <w:lastRenderedPageBreak/>
        <w:t xml:space="preserve">PART V – </w:t>
      </w:r>
      <w:r w:rsidR="00B01834">
        <w:t xml:space="preserve">Mechanical Diagram - use </w:t>
      </w:r>
      <w:proofErr w:type="spellStart"/>
      <w:r w:rsidR="00B01834">
        <w:t>TinkerCad</w:t>
      </w:r>
      <w:proofErr w:type="spellEnd"/>
      <w:r w:rsidR="00C2528A">
        <w:t xml:space="preserve"> (or similar)</w:t>
      </w:r>
      <w:r w:rsidR="00B01834">
        <w:t xml:space="preserve"> to export .jpg.</w:t>
      </w:r>
    </w:p>
    <w:p w14:paraId="4A295B99" w14:textId="77777777" w:rsidR="004820E5" w:rsidRDefault="004820E5">
      <w:pPr>
        <w:rPr>
          <w:rFonts w:ascii="Arial" w:hAnsi="Arial"/>
          <w:b/>
          <w:sz w:val="24"/>
        </w:rPr>
      </w:pPr>
      <w:r>
        <w:br w:type="page"/>
      </w:r>
    </w:p>
    <w:p w14:paraId="7531B729" w14:textId="30ABDFBF" w:rsidR="00B01834" w:rsidRDefault="008B0197" w:rsidP="00B01834">
      <w:pPr>
        <w:pStyle w:val="AODAHEADING1"/>
      </w:pPr>
      <w:r>
        <w:lastRenderedPageBreak/>
        <w:t xml:space="preserve">PART VI – </w:t>
      </w:r>
      <w:r w:rsidR="00B01834">
        <w:t>IoT Dashboard page layout design - use Visio to export .jpg.</w:t>
      </w:r>
    </w:p>
    <w:p w14:paraId="319ED228" w14:textId="77777777" w:rsidR="00DD2AB8" w:rsidRDefault="00DD2AB8" w:rsidP="00753FA9">
      <w:pPr>
        <w:pStyle w:val="AODAHEADING1"/>
      </w:pPr>
    </w:p>
    <w:p w14:paraId="1924D2C7" w14:textId="77777777" w:rsidR="00936AF3" w:rsidRPr="003E3288" w:rsidRDefault="00936AF3" w:rsidP="00753FA9">
      <w:pPr>
        <w:pStyle w:val="AODAHEADING1"/>
      </w:pPr>
    </w:p>
    <w:sectPr w:rsidR="00936AF3" w:rsidRPr="003E3288" w:rsidSect="003931FD">
      <w:headerReference w:type="default" r:id="rId8"/>
      <w:footerReference w:type="default" r:id="rId9"/>
      <w:pgSz w:w="12240" w:h="15840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42E998" w14:textId="77777777" w:rsidR="003931FD" w:rsidRDefault="003931FD" w:rsidP="002B5B59">
      <w:pPr>
        <w:spacing w:after="0" w:line="240" w:lineRule="auto"/>
      </w:pPr>
      <w:r>
        <w:separator/>
      </w:r>
    </w:p>
  </w:endnote>
  <w:endnote w:type="continuationSeparator" w:id="0">
    <w:p w14:paraId="02EF9709" w14:textId="77777777" w:rsidR="003931FD" w:rsidRDefault="003931FD" w:rsidP="002B5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3331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3A25AA" w14:textId="77777777" w:rsidR="002B5B59" w:rsidRDefault="002B5B59" w:rsidP="001C0E0F">
            <w:pPr>
              <w:pStyle w:val="Footer"/>
              <w:jc w:val="right"/>
            </w:pPr>
            <w:r w:rsidRPr="002B5B59">
              <w:rPr>
                <w:rFonts w:ascii="Arial" w:hAnsi="Arial" w:cs="Arial"/>
              </w:rPr>
              <w:t xml:space="preserve">Page 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B5B59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2B5B59">
              <w:rPr>
                <w:rFonts w:ascii="Arial" w:hAnsi="Arial" w:cs="Arial"/>
                <w:b/>
                <w:bCs/>
                <w:noProof/>
              </w:rPr>
              <w:t>2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2B5B59">
              <w:rPr>
                <w:rFonts w:ascii="Arial" w:hAnsi="Arial" w:cs="Arial"/>
              </w:rPr>
              <w:t xml:space="preserve"> of 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B5B59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2B5B59">
              <w:rPr>
                <w:rFonts w:ascii="Arial" w:hAnsi="Arial" w:cs="Arial"/>
                <w:b/>
                <w:bCs/>
                <w:noProof/>
              </w:rPr>
              <w:t>2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C3A50D" w14:textId="77777777" w:rsidR="002B5B59" w:rsidRDefault="002B5B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A516E" w14:textId="77777777" w:rsidR="003931FD" w:rsidRDefault="003931FD" w:rsidP="002B5B59">
      <w:pPr>
        <w:spacing w:after="0" w:line="240" w:lineRule="auto"/>
      </w:pPr>
      <w:r>
        <w:separator/>
      </w:r>
    </w:p>
  </w:footnote>
  <w:footnote w:type="continuationSeparator" w:id="0">
    <w:p w14:paraId="482766BC" w14:textId="77777777" w:rsidR="003931FD" w:rsidRDefault="003931FD" w:rsidP="002B5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8516B" w14:textId="77777777" w:rsidR="002B5B59" w:rsidRPr="009F3F3E" w:rsidRDefault="002B5B59" w:rsidP="002B5B59">
    <w:pPr>
      <w:pStyle w:val="Header"/>
      <w:pBdr>
        <w:bottom w:val="single" w:sz="12" w:space="1" w:color="auto"/>
      </w:pBdr>
      <w:rPr>
        <w:rFonts w:asciiTheme="majorHAnsi" w:hAnsiTheme="majorHAnsi" w:cstheme="majorHAnsi"/>
      </w:rPr>
    </w:pPr>
    <w:r w:rsidRPr="009F3F3E">
      <w:rPr>
        <w:rFonts w:asciiTheme="majorHAnsi" w:hAnsiTheme="majorHAnsi" w:cstheme="majorHAnsi"/>
      </w:rPr>
      <w:t>SEMET - School of Electronics and Mechanical Engineering Technology</w:t>
    </w:r>
  </w:p>
  <w:p w14:paraId="77C881AF" w14:textId="77777777" w:rsidR="002B5B59" w:rsidRDefault="002B5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95BFA"/>
    <w:multiLevelType w:val="hybridMultilevel"/>
    <w:tmpl w:val="48ECF048"/>
    <w:lvl w:ilvl="0" w:tplc="8BB06E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51ECD"/>
    <w:multiLevelType w:val="hybridMultilevel"/>
    <w:tmpl w:val="D85A9DD0"/>
    <w:lvl w:ilvl="0" w:tplc="C792C0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82322"/>
    <w:multiLevelType w:val="hybridMultilevel"/>
    <w:tmpl w:val="5F4085F2"/>
    <w:lvl w:ilvl="0" w:tplc="4E6CF0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F253E"/>
    <w:multiLevelType w:val="hybridMultilevel"/>
    <w:tmpl w:val="8160A800"/>
    <w:lvl w:ilvl="0" w:tplc="955A3D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240E5"/>
    <w:multiLevelType w:val="hybridMultilevel"/>
    <w:tmpl w:val="1B90AB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844469">
    <w:abstractNumId w:val="2"/>
  </w:num>
  <w:num w:numId="2" w16cid:durableId="849949208">
    <w:abstractNumId w:val="1"/>
  </w:num>
  <w:num w:numId="3" w16cid:durableId="1964385635">
    <w:abstractNumId w:val="4"/>
  </w:num>
  <w:num w:numId="4" w16cid:durableId="1951012780">
    <w:abstractNumId w:val="0"/>
  </w:num>
  <w:num w:numId="5" w16cid:durableId="1890216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GzNLUwMzaxNDcwNzZS0lEKTi0uzszPAykwNK4FAGMZP/0tAAAA"/>
  </w:docVars>
  <w:rsids>
    <w:rsidRoot w:val="00592C78"/>
    <w:rsid w:val="00016DA6"/>
    <w:rsid w:val="00026F38"/>
    <w:rsid w:val="000439C4"/>
    <w:rsid w:val="00047C0D"/>
    <w:rsid w:val="00057EB1"/>
    <w:rsid w:val="00060548"/>
    <w:rsid w:val="0008645C"/>
    <w:rsid w:val="000B45FD"/>
    <w:rsid w:val="000C0171"/>
    <w:rsid w:val="000D0F13"/>
    <w:rsid w:val="000E127E"/>
    <w:rsid w:val="000E5ECC"/>
    <w:rsid w:val="00110781"/>
    <w:rsid w:val="00116C44"/>
    <w:rsid w:val="00127046"/>
    <w:rsid w:val="00127DC1"/>
    <w:rsid w:val="001420E1"/>
    <w:rsid w:val="00150A52"/>
    <w:rsid w:val="00151410"/>
    <w:rsid w:val="00166588"/>
    <w:rsid w:val="00172B00"/>
    <w:rsid w:val="00191F1A"/>
    <w:rsid w:val="001C0E0F"/>
    <w:rsid w:val="001C1DD2"/>
    <w:rsid w:val="001C45A3"/>
    <w:rsid w:val="001D2F5D"/>
    <w:rsid w:val="001D309C"/>
    <w:rsid w:val="001F75FF"/>
    <w:rsid w:val="002225FC"/>
    <w:rsid w:val="00225A1D"/>
    <w:rsid w:val="00233109"/>
    <w:rsid w:val="002548BF"/>
    <w:rsid w:val="00264C17"/>
    <w:rsid w:val="00264F8F"/>
    <w:rsid w:val="002742D8"/>
    <w:rsid w:val="0027537D"/>
    <w:rsid w:val="00280247"/>
    <w:rsid w:val="002832D8"/>
    <w:rsid w:val="00294592"/>
    <w:rsid w:val="002A0674"/>
    <w:rsid w:val="002B20BB"/>
    <w:rsid w:val="002B4AF1"/>
    <w:rsid w:val="002B5B59"/>
    <w:rsid w:val="002B7C19"/>
    <w:rsid w:val="002C1DF5"/>
    <w:rsid w:val="002D2423"/>
    <w:rsid w:val="002D5392"/>
    <w:rsid w:val="002E1DCB"/>
    <w:rsid w:val="002E3164"/>
    <w:rsid w:val="002F5527"/>
    <w:rsid w:val="0030767C"/>
    <w:rsid w:val="00336B82"/>
    <w:rsid w:val="00355E3D"/>
    <w:rsid w:val="00367D3F"/>
    <w:rsid w:val="00373296"/>
    <w:rsid w:val="00373851"/>
    <w:rsid w:val="00386C60"/>
    <w:rsid w:val="003931FD"/>
    <w:rsid w:val="003979AF"/>
    <w:rsid w:val="003B405E"/>
    <w:rsid w:val="003C26CB"/>
    <w:rsid w:val="003C3B30"/>
    <w:rsid w:val="003D74E7"/>
    <w:rsid w:val="003E0D22"/>
    <w:rsid w:val="003E3288"/>
    <w:rsid w:val="003F2F24"/>
    <w:rsid w:val="003F32C5"/>
    <w:rsid w:val="00407D80"/>
    <w:rsid w:val="004227A5"/>
    <w:rsid w:val="00422BBB"/>
    <w:rsid w:val="00445237"/>
    <w:rsid w:val="00456A33"/>
    <w:rsid w:val="004649FB"/>
    <w:rsid w:val="004777B3"/>
    <w:rsid w:val="004820E5"/>
    <w:rsid w:val="00492726"/>
    <w:rsid w:val="004A1F2E"/>
    <w:rsid w:val="004A6D66"/>
    <w:rsid w:val="004B00D3"/>
    <w:rsid w:val="004C62B5"/>
    <w:rsid w:val="004E22BB"/>
    <w:rsid w:val="005028CF"/>
    <w:rsid w:val="00524C8B"/>
    <w:rsid w:val="00542E1C"/>
    <w:rsid w:val="0055784C"/>
    <w:rsid w:val="00560E26"/>
    <w:rsid w:val="005800ED"/>
    <w:rsid w:val="00592C78"/>
    <w:rsid w:val="005A1629"/>
    <w:rsid w:val="005B55AB"/>
    <w:rsid w:val="005E1CC9"/>
    <w:rsid w:val="005F7BE5"/>
    <w:rsid w:val="005F7D8E"/>
    <w:rsid w:val="00604720"/>
    <w:rsid w:val="00611FF7"/>
    <w:rsid w:val="006175A9"/>
    <w:rsid w:val="00621234"/>
    <w:rsid w:val="00624FE4"/>
    <w:rsid w:val="00640C5D"/>
    <w:rsid w:val="00641CBE"/>
    <w:rsid w:val="00643438"/>
    <w:rsid w:val="00660D93"/>
    <w:rsid w:val="00663CF5"/>
    <w:rsid w:val="00676E82"/>
    <w:rsid w:val="00681A40"/>
    <w:rsid w:val="00683BE8"/>
    <w:rsid w:val="00684647"/>
    <w:rsid w:val="006A0BEC"/>
    <w:rsid w:val="006A4CE9"/>
    <w:rsid w:val="006D1BB8"/>
    <w:rsid w:val="006D79C1"/>
    <w:rsid w:val="006E06E6"/>
    <w:rsid w:val="006F6DC0"/>
    <w:rsid w:val="006F7FD2"/>
    <w:rsid w:val="00701DD1"/>
    <w:rsid w:val="00702E4C"/>
    <w:rsid w:val="00707AC3"/>
    <w:rsid w:val="007152E9"/>
    <w:rsid w:val="00715D89"/>
    <w:rsid w:val="0072045A"/>
    <w:rsid w:val="00731EF3"/>
    <w:rsid w:val="00736CE0"/>
    <w:rsid w:val="007412AD"/>
    <w:rsid w:val="00753FA9"/>
    <w:rsid w:val="007650C3"/>
    <w:rsid w:val="007B60F0"/>
    <w:rsid w:val="007C203C"/>
    <w:rsid w:val="007C511A"/>
    <w:rsid w:val="007D537A"/>
    <w:rsid w:val="007E42E1"/>
    <w:rsid w:val="00810B38"/>
    <w:rsid w:val="008140D6"/>
    <w:rsid w:val="00827067"/>
    <w:rsid w:val="00830A2F"/>
    <w:rsid w:val="00840416"/>
    <w:rsid w:val="0084182B"/>
    <w:rsid w:val="0084518E"/>
    <w:rsid w:val="00847C1A"/>
    <w:rsid w:val="0086059C"/>
    <w:rsid w:val="008632D0"/>
    <w:rsid w:val="00865DBB"/>
    <w:rsid w:val="00874C6B"/>
    <w:rsid w:val="008861DA"/>
    <w:rsid w:val="00887223"/>
    <w:rsid w:val="0088758A"/>
    <w:rsid w:val="00895BFC"/>
    <w:rsid w:val="00896276"/>
    <w:rsid w:val="008A6DD4"/>
    <w:rsid w:val="008B0197"/>
    <w:rsid w:val="008D3E60"/>
    <w:rsid w:val="008D46DE"/>
    <w:rsid w:val="008E7893"/>
    <w:rsid w:val="008F0B7D"/>
    <w:rsid w:val="008F0DF3"/>
    <w:rsid w:val="009106E1"/>
    <w:rsid w:val="0091512F"/>
    <w:rsid w:val="009154D4"/>
    <w:rsid w:val="009365B3"/>
    <w:rsid w:val="00936AF3"/>
    <w:rsid w:val="00967D90"/>
    <w:rsid w:val="00971BCD"/>
    <w:rsid w:val="00973102"/>
    <w:rsid w:val="00990F58"/>
    <w:rsid w:val="0099210B"/>
    <w:rsid w:val="009928D0"/>
    <w:rsid w:val="00995DA7"/>
    <w:rsid w:val="009B3236"/>
    <w:rsid w:val="009E0CEE"/>
    <w:rsid w:val="00A208C9"/>
    <w:rsid w:val="00A24674"/>
    <w:rsid w:val="00A3511D"/>
    <w:rsid w:val="00A4633A"/>
    <w:rsid w:val="00A53169"/>
    <w:rsid w:val="00A55D85"/>
    <w:rsid w:val="00A62B29"/>
    <w:rsid w:val="00A668DB"/>
    <w:rsid w:val="00A73680"/>
    <w:rsid w:val="00A73D8C"/>
    <w:rsid w:val="00A8101A"/>
    <w:rsid w:val="00A9115C"/>
    <w:rsid w:val="00A94EDD"/>
    <w:rsid w:val="00AA734C"/>
    <w:rsid w:val="00AB642B"/>
    <w:rsid w:val="00AC67BD"/>
    <w:rsid w:val="00AD2D11"/>
    <w:rsid w:val="00AF4EC1"/>
    <w:rsid w:val="00B002AF"/>
    <w:rsid w:val="00B01834"/>
    <w:rsid w:val="00B040ED"/>
    <w:rsid w:val="00B04B95"/>
    <w:rsid w:val="00B13F7F"/>
    <w:rsid w:val="00B2334D"/>
    <w:rsid w:val="00B241AA"/>
    <w:rsid w:val="00B30063"/>
    <w:rsid w:val="00B3267D"/>
    <w:rsid w:val="00B3778A"/>
    <w:rsid w:val="00B62F89"/>
    <w:rsid w:val="00B63AC0"/>
    <w:rsid w:val="00B704CA"/>
    <w:rsid w:val="00B72197"/>
    <w:rsid w:val="00B86C58"/>
    <w:rsid w:val="00B90F5A"/>
    <w:rsid w:val="00B910C2"/>
    <w:rsid w:val="00B94296"/>
    <w:rsid w:val="00B95F15"/>
    <w:rsid w:val="00BA4823"/>
    <w:rsid w:val="00BA7A2C"/>
    <w:rsid w:val="00BE098B"/>
    <w:rsid w:val="00BE11DA"/>
    <w:rsid w:val="00BE5846"/>
    <w:rsid w:val="00BE5903"/>
    <w:rsid w:val="00BF110F"/>
    <w:rsid w:val="00C059A6"/>
    <w:rsid w:val="00C07AE1"/>
    <w:rsid w:val="00C1397D"/>
    <w:rsid w:val="00C141CD"/>
    <w:rsid w:val="00C23310"/>
    <w:rsid w:val="00C2528A"/>
    <w:rsid w:val="00C31E48"/>
    <w:rsid w:val="00C47D75"/>
    <w:rsid w:val="00C532A1"/>
    <w:rsid w:val="00C61740"/>
    <w:rsid w:val="00C63A4D"/>
    <w:rsid w:val="00C70608"/>
    <w:rsid w:val="00C708A9"/>
    <w:rsid w:val="00C76D7F"/>
    <w:rsid w:val="00C92EAA"/>
    <w:rsid w:val="00CA2295"/>
    <w:rsid w:val="00CA2827"/>
    <w:rsid w:val="00CB109C"/>
    <w:rsid w:val="00CC123E"/>
    <w:rsid w:val="00CC2BE2"/>
    <w:rsid w:val="00CD792B"/>
    <w:rsid w:val="00CE0AEE"/>
    <w:rsid w:val="00CF4BD1"/>
    <w:rsid w:val="00D01036"/>
    <w:rsid w:val="00D02075"/>
    <w:rsid w:val="00D05371"/>
    <w:rsid w:val="00D067A5"/>
    <w:rsid w:val="00D141E3"/>
    <w:rsid w:val="00D2105D"/>
    <w:rsid w:val="00D3650D"/>
    <w:rsid w:val="00D40903"/>
    <w:rsid w:val="00D422F2"/>
    <w:rsid w:val="00D5175B"/>
    <w:rsid w:val="00D57434"/>
    <w:rsid w:val="00D753A8"/>
    <w:rsid w:val="00D81EA1"/>
    <w:rsid w:val="00D8492F"/>
    <w:rsid w:val="00D90453"/>
    <w:rsid w:val="00D942EA"/>
    <w:rsid w:val="00DB6123"/>
    <w:rsid w:val="00DC0ECF"/>
    <w:rsid w:val="00DC47B2"/>
    <w:rsid w:val="00DD2AB8"/>
    <w:rsid w:val="00E04B93"/>
    <w:rsid w:val="00E169E4"/>
    <w:rsid w:val="00E27814"/>
    <w:rsid w:val="00E278C5"/>
    <w:rsid w:val="00E306C4"/>
    <w:rsid w:val="00E30C85"/>
    <w:rsid w:val="00E31082"/>
    <w:rsid w:val="00E4021A"/>
    <w:rsid w:val="00E5040E"/>
    <w:rsid w:val="00E6283A"/>
    <w:rsid w:val="00E76863"/>
    <w:rsid w:val="00E77682"/>
    <w:rsid w:val="00EB4BA4"/>
    <w:rsid w:val="00EC16EB"/>
    <w:rsid w:val="00EC3089"/>
    <w:rsid w:val="00ED3F1E"/>
    <w:rsid w:val="00EE23EF"/>
    <w:rsid w:val="00EE6E72"/>
    <w:rsid w:val="00EF0A90"/>
    <w:rsid w:val="00EF1B09"/>
    <w:rsid w:val="00EF30CA"/>
    <w:rsid w:val="00F31770"/>
    <w:rsid w:val="00F34AAB"/>
    <w:rsid w:val="00F46CD6"/>
    <w:rsid w:val="00F4701D"/>
    <w:rsid w:val="00F548ED"/>
    <w:rsid w:val="00F706A7"/>
    <w:rsid w:val="00F72B9C"/>
    <w:rsid w:val="00F86BF4"/>
    <w:rsid w:val="00F92E2C"/>
    <w:rsid w:val="00FA1006"/>
    <w:rsid w:val="00FA2149"/>
    <w:rsid w:val="00FA6F87"/>
    <w:rsid w:val="00FB1313"/>
    <w:rsid w:val="00FB1B5E"/>
    <w:rsid w:val="00FB6BB5"/>
    <w:rsid w:val="00FE1182"/>
    <w:rsid w:val="00FE749C"/>
    <w:rsid w:val="00FF20C3"/>
    <w:rsid w:val="00F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F3056"/>
  <w15:chartTrackingRefBased/>
  <w15:docId w15:val="{7807CBAF-62EF-4B59-BFDA-FE7A076B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5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B59"/>
  </w:style>
  <w:style w:type="paragraph" w:styleId="Footer">
    <w:name w:val="footer"/>
    <w:basedOn w:val="Normal"/>
    <w:link w:val="FooterChar"/>
    <w:uiPriority w:val="99"/>
    <w:unhideWhenUsed/>
    <w:rsid w:val="002B5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B59"/>
  </w:style>
  <w:style w:type="paragraph" w:customStyle="1" w:styleId="AODATITLE">
    <w:name w:val="AODA_TITLE"/>
    <w:basedOn w:val="Normal"/>
    <w:link w:val="AODATITLEChar"/>
    <w:qFormat/>
    <w:rsid w:val="00BE5846"/>
    <w:rPr>
      <w:rFonts w:ascii="Arial" w:hAnsi="Arial"/>
      <w:b/>
      <w:sz w:val="32"/>
    </w:rPr>
  </w:style>
  <w:style w:type="paragraph" w:customStyle="1" w:styleId="AODAHEADING1">
    <w:name w:val="AODA_HEADING_1"/>
    <w:basedOn w:val="AODATITLE"/>
    <w:link w:val="AODAHEADING1Char"/>
    <w:qFormat/>
    <w:rsid w:val="00B30063"/>
    <w:rPr>
      <w:sz w:val="24"/>
    </w:rPr>
  </w:style>
  <w:style w:type="character" w:customStyle="1" w:styleId="AODATITLEChar">
    <w:name w:val="AODA_TITLE Char"/>
    <w:basedOn w:val="DefaultParagraphFont"/>
    <w:link w:val="AODATITLE"/>
    <w:rsid w:val="00BE5846"/>
    <w:rPr>
      <w:rFonts w:ascii="Arial" w:hAnsi="Arial"/>
      <w:b/>
      <w:sz w:val="32"/>
    </w:rPr>
  </w:style>
  <w:style w:type="paragraph" w:customStyle="1" w:styleId="AODANORMAL">
    <w:name w:val="AODA_NORMAL"/>
    <w:basedOn w:val="AODAHEADING1"/>
    <w:link w:val="AODANORMALChar"/>
    <w:qFormat/>
    <w:rsid w:val="006A4CE9"/>
    <w:pPr>
      <w:jc w:val="both"/>
    </w:pPr>
    <w:rPr>
      <w:b w:val="0"/>
    </w:rPr>
  </w:style>
  <w:style w:type="character" w:customStyle="1" w:styleId="AODAHEADING1Char">
    <w:name w:val="AODA_HEADING_1 Char"/>
    <w:basedOn w:val="AODATITLEChar"/>
    <w:link w:val="AODAHEADING1"/>
    <w:rsid w:val="00B30063"/>
    <w:rPr>
      <w:rFonts w:ascii="Arial" w:hAnsi="Arial"/>
      <w:b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C141CD"/>
    <w:pPr>
      <w:spacing w:after="200" w:line="240" w:lineRule="auto"/>
      <w:jc w:val="center"/>
    </w:pPr>
    <w:rPr>
      <w:rFonts w:ascii="Arial" w:hAnsi="Arial"/>
      <w:b/>
      <w:iCs/>
      <w:sz w:val="20"/>
      <w:szCs w:val="18"/>
    </w:rPr>
  </w:style>
  <w:style w:type="character" w:customStyle="1" w:styleId="AODANORMALChar">
    <w:name w:val="AODA_NORMAL Char"/>
    <w:basedOn w:val="AODAHEADING1Char"/>
    <w:link w:val="AODANORMAL"/>
    <w:rsid w:val="006A4CE9"/>
    <w:rPr>
      <w:rFonts w:ascii="Arial" w:hAnsi="Arial"/>
      <w:b w:val="0"/>
      <w:sz w:val="24"/>
    </w:rPr>
  </w:style>
  <w:style w:type="table" w:styleId="TableGrid">
    <w:name w:val="Table Grid"/>
    <w:basedOn w:val="TableNormal"/>
    <w:uiPriority w:val="39"/>
    <w:rsid w:val="0049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8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.pricinato-cost\Documents\Custom%20Office%20Templates\Template%20SENECA%20AO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EB2C3-2E0B-4C1B-BEC4-46B565B10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SENECA AODA.dotx</Template>
  <TotalTime>58</TotalTime>
  <Pages>4</Pages>
  <Words>142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Polytechnic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TPJ W04 Deliverables</dc:title>
  <dc:subject>TPJ</dc:subject>
  <dc:creator>Fabio Pricinato Costa</dc:creator>
  <cp:keywords>TPJ</cp:keywords>
  <dc:description>TPJ</dc:description>
  <cp:lastModifiedBy>Karen Craigs</cp:lastModifiedBy>
  <cp:revision>39</cp:revision>
  <cp:lastPrinted>2020-01-04T22:37:00Z</cp:lastPrinted>
  <dcterms:created xsi:type="dcterms:W3CDTF">2024-05-09T15:50:00Z</dcterms:created>
  <dcterms:modified xsi:type="dcterms:W3CDTF">2024-05-09T18:35:00Z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9d6ab4e4417dffb664a98046b2bba466130f4a156e2ad8aaa87982c6a3a41230</vt:lpwstr>
  </property>
</Properties>
</file>