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242433" w14:textId="16CE5D8A" w:rsidR="00592C78" w:rsidRDefault="00592C78" w:rsidP="00592C78">
      <w:pPr>
        <w:pStyle w:val="AODATITLE"/>
      </w:pPr>
      <w:r>
        <w:t>TPJ Capstone Project – Deliverables Week #</w:t>
      </w:r>
      <w:r w:rsidR="00BF678A">
        <w:t>5</w:t>
      </w:r>
      <w:r>
        <w:tab/>
      </w:r>
      <w:r>
        <w:tab/>
        <w:t xml:space="preserve">       Group: ______</w:t>
      </w:r>
    </w:p>
    <w:p w14:paraId="0EB861C3" w14:textId="72DF7944" w:rsidR="00592C78" w:rsidRDefault="003E3288" w:rsidP="00592C78">
      <w:pPr>
        <w:pStyle w:val="AODAHEADING1"/>
      </w:pPr>
      <w:r>
        <w:br/>
      </w:r>
      <w:r w:rsidR="00592C78">
        <w:t>Student Name ______________________________________ Student Number: ______________</w:t>
      </w:r>
    </w:p>
    <w:p w14:paraId="0F0D196B" w14:textId="528B33CE" w:rsidR="00592C78" w:rsidRDefault="00592C78" w:rsidP="00592C78">
      <w:pPr>
        <w:pStyle w:val="AODAHEADING1"/>
      </w:pPr>
      <w:r>
        <w:t xml:space="preserve">Student Name ______________________________________ Student Number: ______________  </w:t>
      </w:r>
    </w:p>
    <w:p w14:paraId="5B4FDF17" w14:textId="77777777" w:rsidR="00592C78" w:rsidRDefault="00592C78" w:rsidP="00592C78">
      <w:pPr>
        <w:pStyle w:val="AODAHEADING1"/>
      </w:pPr>
    </w:p>
    <w:p w14:paraId="3365CD74" w14:textId="66CDD618" w:rsidR="003E3288" w:rsidRDefault="003E3288" w:rsidP="003E3288">
      <w:pPr>
        <w:pStyle w:val="AODAHEADING1"/>
      </w:pPr>
      <w:r>
        <w:t xml:space="preserve">PART I </w:t>
      </w:r>
      <w:r w:rsidR="0055784C">
        <w:t>–</w:t>
      </w:r>
      <w:r>
        <w:t xml:space="preserve"> </w:t>
      </w:r>
      <w:r w:rsidR="00A53169">
        <w:t>Documentation</w:t>
      </w:r>
      <w:r w:rsidR="00936AF3">
        <w:t>.</w:t>
      </w:r>
    </w:p>
    <w:p w14:paraId="32F83448" w14:textId="008787A3" w:rsidR="00D2105D" w:rsidRDefault="00A53169" w:rsidP="003E3288">
      <w:pPr>
        <w:pStyle w:val="AODAHEADING1"/>
      </w:pPr>
      <w:r>
        <w:t xml:space="preserve">Complete the following documents and upload them </w:t>
      </w:r>
      <w:r w:rsidR="00D2105D">
        <w:t xml:space="preserve">to the </w:t>
      </w:r>
      <w:r>
        <w:t>Week #</w:t>
      </w:r>
      <w:r w:rsidR="00BF678A">
        <w:t>5</w:t>
      </w:r>
      <w:r>
        <w:t xml:space="preserve"> </w:t>
      </w:r>
      <w:proofErr w:type="spellStart"/>
      <w:r w:rsidR="00D2105D">
        <w:t>dropbox</w:t>
      </w:r>
      <w:proofErr w:type="spellEnd"/>
      <w:r>
        <w:t xml:space="preserve"> on B</w:t>
      </w:r>
      <w:r w:rsidR="00D2105D">
        <w:t>b:</w:t>
      </w:r>
    </w:p>
    <w:p w14:paraId="133BA707" w14:textId="13E6B53B" w:rsidR="00D2105D" w:rsidRDefault="00BF678A" w:rsidP="00DD2AB8">
      <w:pPr>
        <w:pStyle w:val="AODANORMAL"/>
        <w:numPr>
          <w:ilvl w:val="0"/>
          <w:numId w:val="5"/>
        </w:numPr>
        <w:spacing w:after="0"/>
      </w:pPr>
      <w:r>
        <w:t xml:space="preserve">MS </w:t>
      </w:r>
      <w:r>
        <w:rPr>
          <w:bCs/>
        </w:rPr>
        <w:t>PowerPoint</w:t>
      </w:r>
      <w:r w:rsidRPr="00BF678A">
        <w:t xml:space="preserve"> Proposal: Presentation - draft </w:t>
      </w:r>
      <w:r>
        <w:t>(</w:t>
      </w:r>
      <w:r w:rsidRPr="00BF678A">
        <w:t>.pptx</w:t>
      </w:r>
      <w:r>
        <w:t>)</w:t>
      </w:r>
    </w:p>
    <w:p w14:paraId="2372CEE2" w14:textId="77777777" w:rsidR="00EE1296" w:rsidRDefault="00EE1296" w:rsidP="00202DEF">
      <w:pPr>
        <w:pStyle w:val="AODAHEADING1"/>
      </w:pPr>
    </w:p>
    <w:p w14:paraId="423BCB01" w14:textId="04BEB6AD" w:rsidR="00202DEF" w:rsidRDefault="00202DEF" w:rsidP="00202DEF">
      <w:pPr>
        <w:pStyle w:val="AODAHEADING1"/>
      </w:pPr>
      <w:r>
        <w:t xml:space="preserve">PART </w:t>
      </w:r>
      <w:r w:rsidR="00EE1296">
        <w:t>I</w:t>
      </w:r>
      <w:r>
        <w:t>I – Background Research &amp; Development - with MLA references</w:t>
      </w:r>
    </w:p>
    <w:p w14:paraId="3325ACE1" w14:textId="77777777" w:rsidR="00EE1296" w:rsidRDefault="00EE1296">
      <w:pPr>
        <w:rPr>
          <w:rFonts w:ascii="Arial" w:hAnsi="Arial"/>
          <w:b/>
          <w:sz w:val="24"/>
        </w:rPr>
      </w:pPr>
      <w:r>
        <w:br w:type="page"/>
      </w:r>
    </w:p>
    <w:p w14:paraId="0AE7C2CD" w14:textId="041E539C" w:rsidR="00202DEF" w:rsidRDefault="00202DEF" w:rsidP="00202DEF">
      <w:pPr>
        <w:pStyle w:val="AODAHEADING1"/>
      </w:pPr>
      <w:r>
        <w:lastRenderedPageBreak/>
        <w:t>PART III – System Design and Layout - SBD, related flowcharts, descriptions</w:t>
      </w:r>
    </w:p>
    <w:p w14:paraId="304F0202" w14:textId="77777777" w:rsidR="00EE1296" w:rsidRDefault="00EE1296">
      <w:pPr>
        <w:rPr>
          <w:rFonts w:ascii="Arial" w:hAnsi="Arial"/>
          <w:b/>
          <w:sz w:val="24"/>
        </w:rPr>
      </w:pPr>
      <w:r>
        <w:br w:type="page"/>
      </w:r>
    </w:p>
    <w:p w14:paraId="7828F95A" w14:textId="47660808" w:rsidR="00202DEF" w:rsidRDefault="00202DEF" w:rsidP="00202DEF">
      <w:pPr>
        <w:pStyle w:val="AODAHEADING1"/>
      </w:pPr>
      <w:r>
        <w:lastRenderedPageBreak/>
        <w:t>PART IV – Hardware Components &amp; Specifications - with cited pics</w:t>
      </w:r>
    </w:p>
    <w:p w14:paraId="22B3F07D" w14:textId="77777777" w:rsidR="00EE1296" w:rsidRDefault="00EE1296">
      <w:pPr>
        <w:rPr>
          <w:rFonts w:ascii="Arial" w:hAnsi="Arial"/>
          <w:b/>
          <w:sz w:val="24"/>
        </w:rPr>
      </w:pPr>
      <w:r>
        <w:br w:type="page"/>
      </w:r>
    </w:p>
    <w:p w14:paraId="56F2EB74" w14:textId="575F61DB" w:rsidR="00202DEF" w:rsidRDefault="00202DEF" w:rsidP="00202DEF">
      <w:pPr>
        <w:pStyle w:val="AODAHEADING1"/>
      </w:pPr>
      <w:r>
        <w:lastRenderedPageBreak/>
        <w:t>PART V – References - MLA format</w:t>
      </w:r>
    </w:p>
    <w:p w14:paraId="27197145" w14:textId="77777777" w:rsidR="00DF1BC7" w:rsidRDefault="00DF1BC7">
      <w:pPr>
        <w:rPr>
          <w:rFonts w:ascii="Arial" w:hAnsi="Arial"/>
          <w:b/>
          <w:sz w:val="24"/>
        </w:rPr>
      </w:pPr>
      <w:r>
        <w:br w:type="page"/>
      </w:r>
    </w:p>
    <w:p w14:paraId="656BD0D5" w14:textId="3A6479F9" w:rsidR="00542726" w:rsidRDefault="00202DEF" w:rsidP="00202DEF">
      <w:pPr>
        <w:pStyle w:val="AODAHEADING1"/>
      </w:pPr>
      <w:r>
        <w:lastRenderedPageBreak/>
        <w:t>PART VI – Bill of Materials</w:t>
      </w:r>
      <w:r w:rsidR="005E12D5">
        <w:t>. Update in your Charter too.</w:t>
      </w:r>
    </w:p>
    <w:sectPr w:rsidR="00542726" w:rsidSect="00FB6BB5">
      <w:headerReference w:type="default" r:id="rId8"/>
      <w:footerReference w:type="default" r:id="rId9"/>
      <w:pgSz w:w="12240" w:h="15840"/>
      <w:pgMar w:top="720" w:right="720" w:bottom="720" w:left="720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2E5D09" w14:textId="77777777" w:rsidR="00FB6BB5" w:rsidRDefault="00FB6BB5" w:rsidP="002B5B59">
      <w:pPr>
        <w:spacing w:after="0" w:line="240" w:lineRule="auto"/>
      </w:pPr>
      <w:r>
        <w:separator/>
      </w:r>
    </w:p>
  </w:endnote>
  <w:endnote w:type="continuationSeparator" w:id="0">
    <w:p w14:paraId="4153F364" w14:textId="77777777" w:rsidR="00FB6BB5" w:rsidRDefault="00FB6BB5" w:rsidP="002B5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33314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D3A25AA" w14:textId="77777777" w:rsidR="002B5B59" w:rsidRDefault="002B5B59" w:rsidP="001C0E0F">
            <w:pPr>
              <w:pStyle w:val="Footer"/>
              <w:jc w:val="right"/>
            </w:pPr>
            <w:r w:rsidRPr="002B5B59">
              <w:rPr>
                <w:rFonts w:ascii="Arial" w:hAnsi="Arial" w:cs="Arial"/>
              </w:rPr>
              <w:t xml:space="preserve">Page </w:t>
            </w:r>
            <w:r w:rsidRPr="002B5B59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2B5B59">
              <w:rPr>
                <w:rFonts w:ascii="Arial" w:hAnsi="Arial" w:cs="Arial"/>
                <w:b/>
                <w:bCs/>
              </w:rPr>
              <w:instrText xml:space="preserve"> PAGE </w:instrText>
            </w:r>
            <w:r w:rsidRPr="002B5B59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2B5B59">
              <w:rPr>
                <w:rFonts w:ascii="Arial" w:hAnsi="Arial" w:cs="Arial"/>
                <w:b/>
                <w:bCs/>
                <w:noProof/>
              </w:rPr>
              <w:t>2</w:t>
            </w:r>
            <w:r w:rsidRPr="002B5B59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2B5B59">
              <w:rPr>
                <w:rFonts w:ascii="Arial" w:hAnsi="Arial" w:cs="Arial"/>
              </w:rPr>
              <w:t xml:space="preserve"> of </w:t>
            </w:r>
            <w:r w:rsidRPr="002B5B59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2B5B59">
              <w:rPr>
                <w:rFonts w:ascii="Arial" w:hAnsi="Arial" w:cs="Arial"/>
                <w:b/>
                <w:bCs/>
              </w:rPr>
              <w:instrText xml:space="preserve"> NUMPAGES  </w:instrText>
            </w:r>
            <w:r w:rsidRPr="002B5B59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2B5B59">
              <w:rPr>
                <w:rFonts w:ascii="Arial" w:hAnsi="Arial" w:cs="Arial"/>
                <w:b/>
                <w:bCs/>
                <w:noProof/>
              </w:rPr>
              <w:t>2</w:t>
            </w:r>
            <w:r w:rsidRPr="002B5B59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AC3A50D" w14:textId="77777777" w:rsidR="002B5B59" w:rsidRDefault="002B5B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95142F" w14:textId="77777777" w:rsidR="00FB6BB5" w:rsidRDefault="00FB6BB5" w:rsidP="002B5B59">
      <w:pPr>
        <w:spacing w:after="0" w:line="240" w:lineRule="auto"/>
      </w:pPr>
      <w:r>
        <w:separator/>
      </w:r>
    </w:p>
  </w:footnote>
  <w:footnote w:type="continuationSeparator" w:id="0">
    <w:p w14:paraId="5F576793" w14:textId="77777777" w:rsidR="00FB6BB5" w:rsidRDefault="00FB6BB5" w:rsidP="002B5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28516B" w14:textId="77777777" w:rsidR="002B5B59" w:rsidRPr="009F3F3E" w:rsidRDefault="002B5B59" w:rsidP="002B5B59">
    <w:pPr>
      <w:pStyle w:val="Header"/>
      <w:pBdr>
        <w:bottom w:val="single" w:sz="12" w:space="1" w:color="auto"/>
      </w:pBdr>
      <w:rPr>
        <w:rFonts w:asciiTheme="majorHAnsi" w:hAnsiTheme="majorHAnsi" w:cstheme="majorHAnsi"/>
      </w:rPr>
    </w:pPr>
    <w:r w:rsidRPr="009F3F3E">
      <w:rPr>
        <w:rFonts w:asciiTheme="majorHAnsi" w:hAnsiTheme="majorHAnsi" w:cstheme="majorHAnsi"/>
      </w:rPr>
      <w:t>SEMET - School of Electronics and Mechanical Engineering Technology</w:t>
    </w:r>
  </w:p>
  <w:p w14:paraId="77C881AF" w14:textId="77777777" w:rsidR="002B5B59" w:rsidRDefault="002B5B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95BFA"/>
    <w:multiLevelType w:val="hybridMultilevel"/>
    <w:tmpl w:val="48ECF048"/>
    <w:lvl w:ilvl="0" w:tplc="8BB06EB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51ECD"/>
    <w:multiLevelType w:val="hybridMultilevel"/>
    <w:tmpl w:val="D85A9DD0"/>
    <w:lvl w:ilvl="0" w:tplc="C792C0E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82322"/>
    <w:multiLevelType w:val="hybridMultilevel"/>
    <w:tmpl w:val="5F4085F2"/>
    <w:lvl w:ilvl="0" w:tplc="4E6CF00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9F253E"/>
    <w:multiLevelType w:val="hybridMultilevel"/>
    <w:tmpl w:val="8160A800"/>
    <w:lvl w:ilvl="0" w:tplc="955A3D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9240E5"/>
    <w:multiLevelType w:val="hybridMultilevel"/>
    <w:tmpl w:val="1B90ABB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0844469">
    <w:abstractNumId w:val="2"/>
  </w:num>
  <w:num w:numId="2" w16cid:durableId="849949208">
    <w:abstractNumId w:val="1"/>
  </w:num>
  <w:num w:numId="3" w16cid:durableId="1964385635">
    <w:abstractNumId w:val="4"/>
  </w:num>
  <w:num w:numId="4" w16cid:durableId="1951012780">
    <w:abstractNumId w:val="0"/>
  </w:num>
  <w:num w:numId="5" w16cid:durableId="1890216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GzNLUwMzaxNDcwNzZS0lEKTi0uzszPAykwNK4FAGMZP/0tAAAA"/>
  </w:docVars>
  <w:rsids>
    <w:rsidRoot w:val="00592C78"/>
    <w:rsid w:val="00016DA6"/>
    <w:rsid w:val="00026F38"/>
    <w:rsid w:val="000439C4"/>
    <w:rsid w:val="00047C0D"/>
    <w:rsid w:val="00057EB1"/>
    <w:rsid w:val="00060548"/>
    <w:rsid w:val="0008645C"/>
    <w:rsid w:val="000B45FD"/>
    <w:rsid w:val="000C0171"/>
    <w:rsid w:val="000D0F13"/>
    <w:rsid w:val="000E127E"/>
    <w:rsid w:val="000E5ECC"/>
    <w:rsid w:val="00110781"/>
    <w:rsid w:val="00116C44"/>
    <w:rsid w:val="00127046"/>
    <w:rsid w:val="00127DC1"/>
    <w:rsid w:val="001420E1"/>
    <w:rsid w:val="00150A52"/>
    <w:rsid w:val="00151410"/>
    <w:rsid w:val="00166588"/>
    <w:rsid w:val="00172B00"/>
    <w:rsid w:val="00191F1A"/>
    <w:rsid w:val="001C0E0F"/>
    <w:rsid w:val="001C1DD2"/>
    <w:rsid w:val="001C45A3"/>
    <w:rsid w:val="001D2F5D"/>
    <w:rsid w:val="001D309C"/>
    <w:rsid w:val="001F75FF"/>
    <w:rsid w:val="00202DEF"/>
    <w:rsid w:val="002225FC"/>
    <w:rsid w:val="00225A1D"/>
    <w:rsid w:val="00233109"/>
    <w:rsid w:val="002548BF"/>
    <w:rsid w:val="00264C17"/>
    <w:rsid w:val="00264F8F"/>
    <w:rsid w:val="002742D8"/>
    <w:rsid w:val="0027537D"/>
    <w:rsid w:val="00280247"/>
    <w:rsid w:val="002832D8"/>
    <w:rsid w:val="00294592"/>
    <w:rsid w:val="002A0674"/>
    <w:rsid w:val="002B20BB"/>
    <w:rsid w:val="002B4AF1"/>
    <w:rsid w:val="002B5B59"/>
    <w:rsid w:val="002B7C19"/>
    <w:rsid w:val="002C1DF5"/>
    <w:rsid w:val="002D2423"/>
    <w:rsid w:val="002D5392"/>
    <w:rsid w:val="002E1DCB"/>
    <w:rsid w:val="002E3164"/>
    <w:rsid w:val="002F5527"/>
    <w:rsid w:val="0030767C"/>
    <w:rsid w:val="00336B82"/>
    <w:rsid w:val="00355E3D"/>
    <w:rsid w:val="00367D3F"/>
    <w:rsid w:val="00373296"/>
    <w:rsid w:val="00373851"/>
    <w:rsid w:val="00386C60"/>
    <w:rsid w:val="003979AF"/>
    <w:rsid w:val="003B405E"/>
    <w:rsid w:val="003C26CB"/>
    <w:rsid w:val="003C3B30"/>
    <w:rsid w:val="003D74E7"/>
    <w:rsid w:val="003E0D22"/>
    <w:rsid w:val="003E3288"/>
    <w:rsid w:val="003F2F24"/>
    <w:rsid w:val="00407D80"/>
    <w:rsid w:val="004227A5"/>
    <w:rsid w:val="00422BBB"/>
    <w:rsid w:val="00445237"/>
    <w:rsid w:val="00456A33"/>
    <w:rsid w:val="004649FB"/>
    <w:rsid w:val="004777B3"/>
    <w:rsid w:val="00492726"/>
    <w:rsid w:val="004A1F2E"/>
    <w:rsid w:val="004B00D3"/>
    <w:rsid w:val="004C62B5"/>
    <w:rsid w:val="004E22BB"/>
    <w:rsid w:val="005028CF"/>
    <w:rsid w:val="00524C8B"/>
    <w:rsid w:val="00542726"/>
    <w:rsid w:val="00542E1C"/>
    <w:rsid w:val="0055784C"/>
    <w:rsid w:val="00560E26"/>
    <w:rsid w:val="005800ED"/>
    <w:rsid w:val="00592C78"/>
    <w:rsid w:val="005A1629"/>
    <w:rsid w:val="005B55AB"/>
    <w:rsid w:val="005E12D5"/>
    <w:rsid w:val="005E1CC9"/>
    <w:rsid w:val="005F7BE5"/>
    <w:rsid w:val="005F7D8E"/>
    <w:rsid w:val="00604720"/>
    <w:rsid w:val="006175A9"/>
    <w:rsid w:val="00621234"/>
    <w:rsid w:val="00624FE4"/>
    <w:rsid w:val="00640C5D"/>
    <w:rsid w:val="00641CBE"/>
    <w:rsid w:val="00643438"/>
    <w:rsid w:val="00660D93"/>
    <w:rsid w:val="00663CF5"/>
    <w:rsid w:val="00676E82"/>
    <w:rsid w:val="00681A40"/>
    <w:rsid w:val="00683BE8"/>
    <w:rsid w:val="00684647"/>
    <w:rsid w:val="006A0BEC"/>
    <w:rsid w:val="006A4CE9"/>
    <w:rsid w:val="006D1BB8"/>
    <w:rsid w:val="006D79C1"/>
    <w:rsid w:val="006E06E6"/>
    <w:rsid w:val="006F6DC0"/>
    <w:rsid w:val="006F7FD2"/>
    <w:rsid w:val="00701DD1"/>
    <w:rsid w:val="00702E4C"/>
    <w:rsid w:val="00707AC3"/>
    <w:rsid w:val="007152E9"/>
    <w:rsid w:val="00715D89"/>
    <w:rsid w:val="0072045A"/>
    <w:rsid w:val="00731EF3"/>
    <w:rsid w:val="00736CE0"/>
    <w:rsid w:val="007412AD"/>
    <w:rsid w:val="00753FA9"/>
    <w:rsid w:val="007650C3"/>
    <w:rsid w:val="007B60F0"/>
    <w:rsid w:val="007C203C"/>
    <w:rsid w:val="007C511A"/>
    <w:rsid w:val="007D537A"/>
    <w:rsid w:val="007E42E1"/>
    <w:rsid w:val="00810B38"/>
    <w:rsid w:val="008140D6"/>
    <w:rsid w:val="00827067"/>
    <w:rsid w:val="00830A2F"/>
    <w:rsid w:val="00840416"/>
    <w:rsid w:val="0084182B"/>
    <w:rsid w:val="0084518E"/>
    <w:rsid w:val="00847C1A"/>
    <w:rsid w:val="0086059C"/>
    <w:rsid w:val="008632D0"/>
    <w:rsid w:val="00865DBB"/>
    <w:rsid w:val="00874C6B"/>
    <w:rsid w:val="008861DA"/>
    <w:rsid w:val="00887223"/>
    <w:rsid w:val="0088758A"/>
    <w:rsid w:val="00895BFC"/>
    <w:rsid w:val="00896276"/>
    <w:rsid w:val="008A6DD4"/>
    <w:rsid w:val="008D3E60"/>
    <w:rsid w:val="008D46DE"/>
    <w:rsid w:val="008E7893"/>
    <w:rsid w:val="008F0B7D"/>
    <w:rsid w:val="008F0DF3"/>
    <w:rsid w:val="009106E1"/>
    <w:rsid w:val="0091512F"/>
    <w:rsid w:val="009154D4"/>
    <w:rsid w:val="009365B3"/>
    <w:rsid w:val="00936AF3"/>
    <w:rsid w:val="00967D90"/>
    <w:rsid w:val="00971BCD"/>
    <w:rsid w:val="00973102"/>
    <w:rsid w:val="00990F58"/>
    <w:rsid w:val="0099210B"/>
    <w:rsid w:val="009928D0"/>
    <w:rsid w:val="009B3236"/>
    <w:rsid w:val="009E0CEE"/>
    <w:rsid w:val="00A208C9"/>
    <w:rsid w:val="00A24674"/>
    <w:rsid w:val="00A3511D"/>
    <w:rsid w:val="00A4633A"/>
    <w:rsid w:val="00A53169"/>
    <w:rsid w:val="00A55D85"/>
    <w:rsid w:val="00A62B29"/>
    <w:rsid w:val="00A668DB"/>
    <w:rsid w:val="00A73680"/>
    <w:rsid w:val="00A73D8C"/>
    <w:rsid w:val="00A94EDD"/>
    <w:rsid w:val="00AA734C"/>
    <w:rsid w:val="00AB642B"/>
    <w:rsid w:val="00AC67BD"/>
    <w:rsid w:val="00AD2D11"/>
    <w:rsid w:val="00AF4EC1"/>
    <w:rsid w:val="00B002AF"/>
    <w:rsid w:val="00B040ED"/>
    <w:rsid w:val="00B04B95"/>
    <w:rsid w:val="00B241AA"/>
    <w:rsid w:val="00B30063"/>
    <w:rsid w:val="00B3267D"/>
    <w:rsid w:val="00B3778A"/>
    <w:rsid w:val="00B62F89"/>
    <w:rsid w:val="00B63AC0"/>
    <w:rsid w:val="00B704CA"/>
    <w:rsid w:val="00B72197"/>
    <w:rsid w:val="00B86C58"/>
    <w:rsid w:val="00B90F5A"/>
    <w:rsid w:val="00B910C2"/>
    <w:rsid w:val="00B94296"/>
    <w:rsid w:val="00B95F15"/>
    <w:rsid w:val="00BA4823"/>
    <w:rsid w:val="00BA7A2C"/>
    <w:rsid w:val="00BE098B"/>
    <w:rsid w:val="00BE11DA"/>
    <w:rsid w:val="00BE5846"/>
    <w:rsid w:val="00BE5903"/>
    <w:rsid w:val="00BF110F"/>
    <w:rsid w:val="00BF678A"/>
    <w:rsid w:val="00C059A6"/>
    <w:rsid w:val="00C07AE1"/>
    <w:rsid w:val="00C1397D"/>
    <w:rsid w:val="00C141CD"/>
    <w:rsid w:val="00C23310"/>
    <w:rsid w:val="00C47D75"/>
    <w:rsid w:val="00C532A1"/>
    <w:rsid w:val="00C61740"/>
    <w:rsid w:val="00C63A4D"/>
    <w:rsid w:val="00C70608"/>
    <w:rsid w:val="00C708A9"/>
    <w:rsid w:val="00C76D7F"/>
    <w:rsid w:val="00C92EAA"/>
    <w:rsid w:val="00CA2295"/>
    <w:rsid w:val="00CA2827"/>
    <w:rsid w:val="00CB109C"/>
    <w:rsid w:val="00CC123E"/>
    <w:rsid w:val="00CC2BE2"/>
    <w:rsid w:val="00CD792B"/>
    <w:rsid w:val="00CE0AEE"/>
    <w:rsid w:val="00CF4BD1"/>
    <w:rsid w:val="00D01036"/>
    <w:rsid w:val="00D02075"/>
    <w:rsid w:val="00D05371"/>
    <w:rsid w:val="00D067A5"/>
    <w:rsid w:val="00D141E3"/>
    <w:rsid w:val="00D2105D"/>
    <w:rsid w:val="00D3650D"/>
    <w:rsid w:val="00D40903"/>
    <w:rsid w:val="00D422F2"/>
    <w:rsid w:val="00D5175B"/>
    <w:rsid w:val="00D57434"/>
    <w:rsid w:val="00D753A8"/>
    <w:rsid w:val="00D81EA1"/>
    <w:rsid w:val="00D8492F"/>
    <w:rsid w:val="00D90453"/>
    <w:rsid w:val="00D942EA"/>
    <w:rsid w:val="00DB6123"/>
    <w:rsid w:val="00DC0ECF"/>
    <w:rsid w:val="00DC47B2"/>
    <w:rsid w:val="00DD2AB8"/>
    <w:rsid w:val="00DF1BC7"/>
    <w:rsid w:val="00E169E4"/>
    <w:rsid w:val="00E27814"/>
    <w:rsid w:val="00E278C5"/>
    <w:rsid w:val="00E306C4"/>
    <w:rsid w:val="00E30C85"/>
    <w:rsid w:val="00E31082"/>
    <w:rsid w:val="00E4021A"/>
    <w:rsid w:val="00E5040E"/>
    <w:rsid w:val="00E6283A"/>
    <w:rsid w:val="00E76863"/>
    <w:rsid w:val="00EB4BA4"/>
    <w:rsid w:val="00EC16EB"/>
    <w:rsid w:val="00EC3089"/>
    <w:rsid w:val="00ED3F1E"/>
    <w:rsid w:val="00EE1296"/>
    <w:rsid w:val="00EE23EF"/>
    <w:rsid w:val="00EE6E72"/>
    <w:rsid w:val="00EF0A90"/>
    <w:rsid w:val="00EF1B09"/>
    <w:rsid w:val="00EF30CA"/>
    <w:rsid w:val="00F31770"/>
    <w:rsid w:val="00F34AAB"/>
    <w:rsid w:val="00F46CD6"/>
    <w:rsid w:val="00F4701D"/>
    <w:rsid w:val="00F548ED"/>
    <w:rsid w:val="00F706A7"/>
    <w:rsid w:val="00F72B9C"/>
    <w:rsid w:val="00F86BF4"/>
    <w:rsid w:val="00F92E2C"/>
    <w:rsid w:val="00FA1006"/>
    <w:rsid w:val="00FA2149"/>
    <w:rsid w:val="00FA6F87"/>
    <w:rsid w:val="00FB1313"/>
    <w:rsid w:val="00FB1B5E"/>
    <w:rsid w:val="00FB6BB5"/>
    <w:rsid w:val="00FE1182"/>
    <w:rsid w:val="00FE749C"/>
    <w:rsid w:val="00FF20C3"/>
    <w:rsid w:val="00FF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5F3056"/>
  <w15:chartTrackingRefBased/>
  <w15:docId w15:val="{7807CBAF-62EF-4B59-BFDA-FE7A076BE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C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5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B59"/>
  </w:style>
  <w:style w:type="paragraph" w:styleId="Footer">
    <w:name w:val="footer"/>
    <w:basedOn w:val="Normal"/>
    <w:link w:val="FooterChar"/>
    <w:uiPriority w:val="99"/>
    <w:unhideWhenUsed/>
    <w:rsid w:val="002B5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B59"/>
  </w:style>
  <w:style w:type="paragraph" w:customStyle="1" w:styleId="AODATITLE">
    <w:name w:val="AODA_TITLE"/>
    <w:basedOn w:val="Normal"/>
    <w:link w:val="AODATITLEChar"/>
    <w:qFormat/>
    <w:rsid w:val="00BE5846"/>
    <w:rPr>
      <w:rFonts w:ascii="Arial" w:hAnsi="Arial"/>
      <w:b/>
      <w:sz w:val="32"/>
    </w:rPr>
  </w:style>
  <w:style w:type="paragraph" w:customStyle="1" w:styleId="AODAHEADING1">
    <w:name w:val="AODA_HEADING_1"/>
    <w:basedOn w:val="AODATITLE"/>
    <w:link w:val="AODAHEADING1Char"/>
    <w:qFormat/>
    <w:rsid w:val="00B30063"/>
    <w:rPr>
      <w:sz w:val="24"/>
    </w:rPr>
  </w:style>
  <w:style w:type="character" w:customStyle="1" w:styleId="AODATITLEChar">
    <w:name w:val="AODA_TITLE Char"/>
    <w:basedOn w:val="DefaultParagraphFont"/>
    <w:link w:val="AODATITLE"/>
    <w:rsid w:val="00BE5846"/>
    <w:rPr>
      <w:rFonts w:ascii="Arial" w:hAnsi="Arial"/>
      <w:b/>
      <w:sz w:val="32"/>
    </w:rPr>
  </w:style>
  <w:style w:type="paragraph" w:customStyle="1" w:styleId="AODANORMAL">
    <w:name w:val="AODA_NORMAL"/>
    <w:basedOn w:val="AODAHEADING1"/>
    <w:link w:val="AODANORMALChar"/>
    <w:qFormat/>
    <w:rsid w:val="006A4CE9"/>
    <w:pPr>
      <w:jc w:val="both"/>
    </w:pPr>
    <w:rPr>
      <w:b w:val="0"/>
    </w:rPr>
  </w:style>
  <w:style w:type="character" w:customStyle="1" w:styleId="AODAHEADING1Char">
    <w:name w:val="AODA_HEADING_1 Char"/>
    <w:basedOn w:val="AODATITLEChar"/>
    <w:link w:val="AODAHEADING1"/>
    <w:rsid w:val="00B30063"/>
    <w:rPr>
      <w:rFonts w:ascii="Arial" w:hAnsi="Arial"/>
      <w:b/>
      <w:sz w:val="24"/>
    </w:rPr>
  </w:style>
  <w:style w:type="paragraph" w:styleId="Caption">
    <w:name w:val="caption"/>
    <w:basedOn w:val="Normal"/>
    <w:next w:val="Normal"/>
    <w:uiPriority w:val="35"/>
    <w:unhideWhenUsed/>
    <w:qFormat/>
    <w:rsid w:val="00C141CD"/>
    <w:pPr>
      <w:spacing w:after="200" w:line="240" w:lineRule="auto"/>
      <w:jc w:val="center"/>
    </w:pPr>
    <w:rPr>
      <w:rFonts w:ascii="Arial" w:hAnsi="Arial"/>
      <w:b/>
      <w:iCs/>
      <w:sz w:val="20"/>
      <w:szCs w:val="18"/>
    </w:rPr>
  </w:style>
  <w:style w:type="character" w:customStyle="1" w:styleId="AODANORMALChar">
    <w:name w:val="AODA_NORMAL Char"/>
    <w:basedOn w:val="AODAHEADING1Char"/>
    <w:link w:val="AODANORMAL"/>
    <w:rsid w:val="006A4CE9"/>
    <w:rPr>
      <w:rFonts w:ascii="Arial" w:hAnsi="Arial"/>
      <w:b w:val="0"/>
      <w:sz w:val="24"/>
    </w:rPr>
  </w:style>
  <w:style w:type="table" w:styleId="TableGrid">
    <w:name w:val="Table Grid"/>
    <w:basedOn w:val="TableNormal"/>
    <w:uiPriority w:val="39"/>
    <w:rsid w:val="00492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58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8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1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bio.pricinato-cost\Documents\Custom%20Office%20Templates\Template%20SENECA%20AOD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EB2C3-2E0B-4C1B-BEC4-46B565B10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SENECA AODA.dotx</Template>
  <TotalTime>44</TotalTime>
  <Pages>5</Pages>
  <Words>91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TPJ W05 Deliverables</dc:title>
  <dc:subject>TPJ</dc:subject>
  <dc:creator>Fabio Pricinato Costa</dc:creator>
  <cp:keywords>TPJ</cp:keywords>
  <dc:description>TPJ</dc:description>
  <cp:lastModifiedBy>Karen Craigs</cp:lastModifiedBy>
  <cp:revision>30</cp:revision>
  <cp:lastPrinted>2020-01-04T22:37:00Z</cp:lastPrinted>
  <dcterms:created xsi:type="dcterms:W3CDTF">2024-05-09T15:50:00Z</dcterms:created>
  <dcterms:modified xsi:type="dcterms:W3CDTF">2024-05-09T18:38:00Z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9d6ab4e4417dffb664a98046b2bba466130f4a156e2ad8aaa87982c6a3a41230</vt:lpwstr>
  </property>
</Properties>
</file>