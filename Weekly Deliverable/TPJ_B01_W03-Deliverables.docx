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42433" w14:textId="1CB2977D" w:rsidR="00592C78" w:rsidRDefault="00592C78" w:rsidP="00592C78">
      <w:pPr>
        <w:pStyle w:val="AODATITLE"/>
      </w:pPr>
      <w:r>
        <w:t>TPJ Capstone Project – Deliverables Week #</w:t>
      </w:r>
      <w:r w:rsidR="00A53169">
        <w:t>3</w:t>
      </w:r>
      <w:r>
        <w:tab/>
      </w:r>
      <w:r>
        <w:tab/>
        <w:t xml:space="preserve">       Group: ______</w:t>
      </w:r>
    </w:p>
    <w:p w14:paraId="0EB861C3" w14:textId="72DF7944" w:rsidR="00592C78" w:rsidRDefault="003E3288" w:rsidP="00592C78">
      <w:pPr>
        <w:pStyle w:val="AODAHEADING1"/>
      </w:pPr>
      <w:r>
        <w:br/>
      </w:r>
      <w:r w:rsidR="00592C78">
        <w:t>Student Name ______________________________________ Student Number: ______________</w:t>
      </w:r>
    </w:p>
    <w:p w14:paraId="0F0D196B" w14:textId="528B33CE" w:rsidR="00592C78" w:rsidRDefault="00592C78" w:rsidP="00592C78">
      <w:pPr>
        <w:pStyle w:val="AODAHEADING1"/>
      </w:pPr>
      <w:r>
        <w:t xml:space="preserve">Student Name ______________________________________ Student Number: ______________  </w:t>
      </w:r>
    </w:p>
    <w:p w14:paraId="5B4FDF17" w14:textId="77777777" w:rsidR="00592C78" w:rsidRDefault="00592C78" w:rsidP="00592C78">
      <w:pPr>
        <w:pStyle w:val="AODAHEADING1"/>
      </w:pPr>
    </w:p>
    <w:p w14:paraId="3365CD74" w14:textId="66CDD618" w:rsidR="003E3288" w:rsidRDefault="003E3288" w:rsidP="003E3288">
      <w:pPr>
        <w:pStyle w:val="AODAHEADING1"/>
      </w:pPr>
      <w:r>
        <w:t xml:space="preserve">PART I </w:t>
      </w:r>
      <w:r w:rsidR="0055784C">
        <w:t>–</w:t>
      </w:r>
      <w:r>
        <w:t xml:space="preserve"> </w:t>
      </w:r>
      <w:r w:rsidR="00A53169">
        <w:t>Documentation</w:t>
      </w:r>
      <w:r w:rsidR="00936AF3">
        <w:t>.</w:t>
      </w:r>
    </w:p>
    <w:p w14:paraId="32F83448" w14:textId="06F96A5C" w:rsidR="00D2105D" w:rsidRDefault="00A53169" w:rsidP="003E3288">
      <w:pPr>
        <w:pStyle w:val="AODAHEADING1"/>
      </w:pPr>
      <w:r>
        <w:t xml:space="preserve">Complete the following documents and upload them </w:t>
      </w:r>
      <w:r w:rsidR="00D2105D">
        <w:t xml:space="preserve">to the </w:t>
      </w:r>
      <w:r>
        <w:t xml:space="preserve">Week #3 </w:t>
      </w:r>
      <w:proofErr w:type="spellStart"/>
      <w:r w:rsidR="00D2105D">
        <w:t>dropbox</w:t>
      </w:r>
      <w:proofErr w:type="spellEnd"/>
      <w:r>
        <w:t xml:space="preserve"> on B</w:t>
      </w:r>
      <w:r w:rsidR="00D2105D">
        <w:t>b:</w:t>
      </w:r>
    </w:p>
    <w:p w14:paraId="133BA707" w14:textId="6C9169FE" w:rsidR="00D2105D" w:rsidRDefault="003E0D22" w:rsidP="00DD2AB8">
      <w:pPr>
        <w:pStyle w:val="AODANORMAL"/>
        <w:numPr>
          <w:ilvl w:val="0"/>
          <w:numId w:val="5"/>
        </w:numPr>
        <w:spacing w:after="0"/>
      </w:pPr>
      <w:r>
        <w:t xml:space="preserve">MS Word </w:t>
      </w:r>
      <w:r w:rsidRPr="003E0D22">
        <w:rPr>
          <w:b/>
          <w:bCs/>
        </w:rPr>
        <w:t>Project Contract</w:t>
      </w:r>
      <w:r>
        <w:t xml:space="preserve"> on the </w:t>
      </w:r>
      <w:r w:rsidRPr="003E0D22">
        <w:rPr>
          <w:b/>
          <w:bCs/>
        </w:rPr>
        <w:t>Project Charter</w:t>
      </w:r>
      <w:r>
        <w:t>.</w:t>
      </w:r>
      <w:r w:rsidR="00D05371">
        <w:t xml:space="preserve"> (.docx)</w:t>
      </w:r>
    </w:p>
    <w:p w14:paraId="5F91EBE0" w14:textId="15A4B8E9" w:rsidR="0055784C" w:rsidRPr="007152E9" w:rsidRDefault="00D067A5" w:rsidP="00DD2AB8">
      <w:pPr>
        <w:pStyle w:val="AODANORMAL"/>
        <w:numPr>
          <w:ilvl w:val="0"/>
          <w:numId w:val="5"/>
        </w:numPr>
        <w:spacing w:after="0"/>
      </w:pPr>
      <w:r>
        <w:t xml:space="preserve">MS </w:t>
      </w:r>
      <w:r w:rsidR="00E6283A">
        <w:rPr>
          <w:bCs/>
        </w:rPr>
        <w:t xml:space="preserve">PowerPoint </w:t>
      </w:r>
      <w:r w:rsidR="00E6283A" w:rsidRPr="00AD2D11">
        <w:rPr>
          <w:b/>
        </w:rPr>
        <w:t>Project Proposal</w:t>
      </w:r>
      <w:r w:rsidR="00D05371">
        <w:rPr>
          <w:bCs/>
        </w:rPr>
        <w:t>. (.pptx)</w:t>
      </w:r>
    </w:p>
    <w:p w14:paraId="56C59819" w14:textId="55B5ACAD" w:rsidR="007152E9" w:rsidRPr="00D05371" w:rsidRDefault="007152E9" w:rsidP="00DD2AB8">
      <w:pPr>
        <w:pStyle w:val="AODANORMAL"/>
        <w:numPr>
          <w:ilvl w:val="0"/>
          <w:numId w:val="5"/>
        </w:numPr>
        <w:spacing w:after="0"/>
      </w:pPr>
      <w:r>
        <w:rPr>
          <w:bCs/>
        </w:rPr>
        <w:t xml:space="preserve">Video exported from the </w:t>
      </w:r>
      <w:r w:rsidRPr="007152E9">
        <w:rPr>
          <w:b/>
        </w:rPr>
        <w:t>Project Proposal</w:t>
      </w:r>
      <w:r>
        <w:rPr>
          <w:bCs/>
        </w:rPr>
        <w:t>. (.mp4)</w:t>
      </w:r>
    </w:p>
    <w:p w14:paraId="0C7A35B5" w14:textId="548FDCBD" w:rsidR="007152E9" w:rsidRPr="00973102" w:rsidRDefault="00D05371" w:rsidP="007152E9">
      <w:pPr>
        <w:pStyle w:val="AODANORMAL"/>
        <w:numPr>
          <w:ilvl w:val="0"/>
          <w:numId w:val="5"/>
        </w:numPr>
        <w:spacing w:after="0"/>
      </w:pPr>
      <w:r>
        <w:rPr>
          <w:bCs/>
        </w:rPr>
        <w:t xml:space="preserve">MS Excel </w:t>
      </w:r>
      <w:r w:rsidRPr="00753FA9">
        <w:rPr>
          <w:b/>
        </w:rPr>
        <w:t>Project Charter</w:t>
      </w:r>
      <w:r w:rsidR="00753FA9">
        <w:rPr>
          <w:bCs/>
        </w:rPr>
        <w:t>. (.xlsx)</w:t>
      </w:r>
    </w:p>
    <w:p w14:paraId="319ED228" w14:textId="77777777" w:rsidR="00DD2AB8" w:rsidRDefault="00DD2AB8" w:rsidP="00753FA9">
      <w:pPr>
        <w:pStyle w:val="AODAHEADING1"/>
      </w:pPr>
    </w:p>
    <w:p w14:paraId="52E972BD" w14:textId="019B562D" w:rsidR="00753FA9" w:rsidRDefault="00753FA9" w:rsidP="00753FA9">
      <w:pPr>
        <w:pStyle w:val="AODAHEADING1"/>
      </w:pPr>
      <w:r>
        <w:t>PART II – List of inputs and outputs</w:t>
      </w:r>
      <w:r w:rsidR="00936AF3">
        <w:t>.</w:t>
      </w:r>
    </w:p>
    <w:tbl>
      <w:tblPr>
        <w:tblW w:w="10768" w:type="dxa"/>
        <w:tblLook w:val="04A0" w:firstRow="1" w:lastRow="0" w:firstColumn="1" w:lastColumn="0" w:noHBand="0" w:noVBand="1"/>
      </w:tblPr>
      <w:tblGrid>
        <w:gridCol w:w="960"/>
        <w:gridCol w:w="1870"/>
        <w:gridCol w:w="7938"/>
      </w:tblGrid>
      <w:tr w:rsidR="00973102" w:rsidRPr="00973102" w14:paraId="1095AD0F" w14:textId="77777777" w:rsidTr="009731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EA0DBD" w14:textId="77777777" w:rsidR="00973102" w:rsidRPr="00973102" w:rsidRDefault="00973102" w:rsidP="009731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INPUT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1DBBEB" w14:textId="77777777" w:rsidR="00973102" w:rsidRPr="00973102" w:rsidRDefault="00973102" w:rsidP="009731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DEVICE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CBED8F3" w14:textId="4E403939" w:rsidR="00973102" w:rsidRPr="00973102" w:rsidRDefault="00973102" w:rsidP="009731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 xml:space="preserve">LIST OF ALL PORTS IT REQUIRES </w:t>
            </w:r>
          </w:p>
        </w:tc>
      </w:tr>
      <w:tr w:rsidR="00973102" w:rsidRPr="00973102" w14:paraId="17B9DC06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CD690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04268" w14:textId="5C8321BF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05F6F" w14:textId="2DB29446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58DDF283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A9C96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5FF21" w14:textId="36EF0CE2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9909E" w14:textId="0BCE1093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19DCCCD1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D61C2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C24F7" w14:textId="7B5E7C0A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32199" w14:textId="72C98504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5A765832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A266C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D56E" w14:textId="3800CE2F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8886C" w14:textId="11F2B1ED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7DCDF5B3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6284" w14:textId="26A08433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0818" w14:textId="76FC6DB8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545A6" w14:textId="4D0A19D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37A39E97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7D2BB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C2FC5" w14:textId="178E1976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15841" w14:textId="41737ADD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1E32985F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7D84E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1ECD3" w14:textId="063D5691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70EE1" w14:textId="7A2EA9D3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0410E2B3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C24B2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86C45" w14:textId="6B3609D9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E8854" w14:textId="1324AFF6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74E28784" w14:textId="77777777" w:rsidTr="009731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D02083" w14:textId="77777777" w:rsidR="00973102" w:rsidRPr="00973102" w:rsidRDefault="00973102" w:rsidP="0097310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INPUT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D7C307C" w14:textId="77777777" w:rsidR="00973102" w:rsidRPr="00973102" w:rsidRDefault="00973102" w:rsidP="009731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DEVICE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05CD84B" w14:textId="5F35E3F5" w:rsidR="00973102" w:rsidRPr="00973102" w:rsidRDefault="00973102" w:rsidP="0097310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LIST OF ALL PORTS IT REQUIRES</w:t>
            </w:r>
          </w:p>
        </w:tc>
      </w:tr>
      <w:tr w:rsidR="00973102" w:rsidRPr="00973102" w14:paraId="036E6B49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5BDBA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C5C45" w14:textId="533EBB60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C726C" w14:textId="28A72E90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605567D5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67F06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3E92B" w14:textId="30B2183D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4BDE3" w14:textId="3B58B26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0DF94EE2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D50FB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8573" w14:textId="54C0F5E1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6591" w14:textId="09A59820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62D75496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3FA76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C49D9" w14:textId="30C9BFDE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9E085" w14:textId="46D282FC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16BCD0FD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4EB82" w14:textId="14F7E780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BE571" w14:textId="0578C6D6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0CC5" w14:textId="0570AF1A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790EC126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A3148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179E9" w14:textId="4EFA2421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EC8EB" w14:textId="6D48DBDB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72376AE5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4D095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2AEAF" w14:textId="1F27408B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43F26" w14:textId="3FE3E232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  <w:tr w:rsidR="00973102" w:rsidRPr="00973102" w14:paraId="00CFF5F6" w14:textId="77777777" w:rsidTr="00DD2AB8">
        <w:trPr>
          <w:trHeight w:val="45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CC814" w14:textId="77777777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</w:pPr>
            <w:r w:rsidRPr="00973102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CA"/>
              </w:rPr>
              <w:t>(OPT)8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48EE5" w14:textId="24697FDE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AA2B0" w14:textId="7E5B2A1B" w:rsidR="00973102" w:rsidRPr="00973102" w:rsidRDefault="00973102" w:rsidP="0097310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CA"/>
              </w:rPr>
            </w:pPr>
          </w:p>
        </w:tc>
      </w:tr>
    </w:tbl>
    <w:p w14:paraId="7050580A" w14:textId="77777777" w:rsidR="00DD2AB8" w:rsidRDefault="00DD2AB8">
      <w:pPr>
        <w:rPr>
          <w:rFonts w:ascii="Arial" w:hAnsi="Arial"/>
          <w:b/>
          <w:sz w:val="24"/>
        </w:rPr>
      </w:pPr>
      <w:r>
        <w:br w:type="page"/>
      </w:r>
    </w:p>
    <w:p w14:paraId="4A909897" w14:textId="4EB09195" w:rsidR="00973102" w:rsidRDefault="00DD2AB8" w:rsidP="00753FA9">
      <w:pPr>
        <w:pStyle w:val="AODAHEADING1"/>
      </w:pPr>
      <w:r>
        <w:lastRenderedPageBreak/>
        <w:t xml:space="preserve">PART III – Select CPU </w:t>
      </w:r>
      <w:r w:rsidR="00936AF3">
        <w:t>and identify the number of pins available.</w:t>
      </w:r>
    </w:p>
    <w:p w14:paraId="6F4BE543" w14:textId="77777777" w:rsidR="00936AF3" w:rsidRDefault="00936AF3" w:rsidP="00753FA9">
      <w:pPr>
        <w:pStyle w:val="AODAHEADING1"/>
      </w:pPr>
    </w:p>
    <w:p w14:paraId="230E9BF8" w14:textId="77777777" w:rsidR="00936AF3" w:rsidRDefault="00936AF3" w:rsidP="00753FA9">
      <w:pPr>
        <w:pStyle w:val="AODAHEADING1"/>
      </w:pPr>
    </w:p>
    <w:p w14:paraId="5B4D1CA9" w14:textId="77777777" w:rsidR="00936AF3" w:rsidRDefault="00936AF3" w:rsidP="00753FA9">
      <w:pPr>
        <w:pStyle w:val="AODAHEADING1"/>
      </w:pPr>
    </w:p>
    <w:p w14:paraId="263D7FED" w14:textId="77777777" w:rsidR="00936AF3" w:rsidRDefault="00936AF3" w:rsidP="00753FA9">
      <w:pPr>
        <w:pStyle w:val="AODAHEADING1"/>
      </w:pPr>
    </w:p>
    <w:p w14:paraId="56DE9165" w14:textId="77777777" w:rsidR="00936AF3" w:rsidRDefault="00936AF3" w:rsidP="00753FA9">
      <w:pPr>
        <w:pStyle w:val="AODAHEADING1"/>
      </w:pPr>
    </w:p>
    <w:p w14:paraId="50F392E8" w14:textId="77777777" w:rsidR="00936AF3" w:rsidRDefault="00936AF3" w:rsidP="00753FA9">
      <w:pPr>
        <w:pStyle w:val="AODAHEADING1"/>
      </w:pPr>
    </w:p>
    <w:p w14:paraId="5B13535E" w14:textId="77777777" w:rsidR="00936AF3" w:rsidRDefault="00936AF3" w:rsidP="00753FA9">
      <w:pPr>
        <w:pStyle w:val="AODAHEADING1"/>
      </w:pPr>
    </w:p>
    <w:p w14:paraId="26AF3C2C" w14:textId="77777777" w:rsidR="00936AF3" w:rsidRDefault="00936AF3" w:rsidP="00753FA9">
      <w:pPr>
        <w:pStyle w:val="AODAHEADING1"/>
      </w:pPr>
    </w:p>
    <w:p w14:paraId="51EE127C" w14:textId="77777777" w:rsidR="00936AF3" w:rsidRDefault="00936AF3" w:rsidP="00753FA9">
      <w:pPr>
        <w:pStyle w:val="AODAHEADING1"/>
      </w:pPr>
    </w:p>
    <w:p w14:paraId="27D5CF1A" w14:textId="77777777" w:rsidR="00936AF3" w:rsidRDefault="00936AF3" w:rsidP="00753FA9">
      <w:pPr>
        <w:pStyle w:val="AODAHEADING1"/>
      </w:pPr>
    </w:p>
    <w:p w14:paraId="79AAA0B2" w14:textId="77777777" w:rsidR="00936AF3" w:rsidRDefault="00936AF3" w:rsidP="00753FA9">
      <w:pPr>
        <w:pStyle w:val="AODAHEADING1"/>
      </w:pPr>
    </w:p>
    <w:p w14:paraId="38ECCCC7" w14:textId="77777777" w:rsidR="00936AF3" w:rsidRDefault="00936AF3" w:rsidP="00753FA9">
      <w:pPr>
        <w:pStyle w:val="AODAHEADING1"/>
      </w:pPr>
    </w:p>
    <w:p w14:paraId="081E2C77" w14:textId="77777777" w:rsidR="00936AF3" w:rsidRDefault="00936AF3" w:rsidP="00753FA9">
      <w:pPr>
        <w:pStyle w:val="AODAHEADING1"/>
      </w:pPr>
    </w:p>
    <w:p w14:paraId="79BE0CDA" w14:textId="77777777" w:rsidR="00936AF3" w:rsidRDefault="00936AF3" w:rsidP="00753FA9">
      <w:pPr>
        <w:pStyle w:val="AODAHEADING1"/>
      </w:pPr>
    </w:p>
    <w:p w14:paraId="18BBC1BD" w14:textId="5440139A" w:rsidR="009928D0" w:rsidRDefault="00936AF3" w:rsidP="00753FA9">
      <w:pPr>
        <w:pStyle w:val="AODAHEADING1"/>
      </w:pPr>
      <w:r>
        <w:t xml:space="preserve">PART </w:t>
      </w:r>
      <w:r w:rsidR="009928D0">
        <w:t>IV – IoT Platform selected.</w:t>
      </w:r>
    </w:p>
    <w:p w14:paraId="393CD48F" w14:textId="77777777" w:rsidR="009928D0" w:rsidRDefault="009928D0">
      <w:pPr>
        <w:rPr>
          <w:rFonts w:ascii="Arial" w:hAnsi="Arial"/>
          <w:b/>
          <w:sz w:val="24"/>
        </w:rPr>
      </w:pPr>
      <w:r>
        <w:br w:type="page"/>
      </w:r>
    </w:p>
    <w:p w14:paraId="03A46194" w14:textId="33CFED96" w:rsidR="002B20BB" w:rsidRDefault="002B20BB" w:rsidP="00753FA9">
      <w:pPr>
        <w:pStyle w:val="AODAHEADING1"/>
      </w:pPr>
      <w:r>
        <w:lastRenderedPageBreak/>
        <w:t xml:space="preserve">PART V - </w:t>
      </w:r>
      <w:r w:rsidRPr="002B20BB">
        <w:t xml:space="preserve">  Basic: Electrical Diagram of entire build (hand-drawn)</w:t>
      </w:r>
      <w:r w:rsidR="0088758A">
        <w:t>.</w:t>
      </w:r>
    </w:p>
    <w:p w14:paraId="058A3BFB" w14:textId="77777777" w:rsidR="002B20BB" w:rsidRDefault="002B20BB">
      <w:pPr>
        <w:rPr>
          <w:rFonts w:ascii="Arial" w:hAnsi="Arial"/>
          <w:b/>
          <w:sz w:val="24"/>
        </w:rPr>
      </w:pPr>
      <w:r>
        <w:br w:type="page"/>
      </w:r>
    </w:p>
    <w:p w14:paraId="5FF30CA0" w14:textId="4C46E38D" w:rsidR="00280247" w:rsidRDefault="00604720" w:rsidP="00753FA9">
      <w:pPr>
        <w:pStyle w:val="AODAHEADING1"/>
      </w:pPr>
      <w:r>
        <w:lastRenderedPageBreak/>
        <w:t xml:space="preserve">PART VI </w:t>
      </w:r>
      <w:r w:rsidR="00B62F89">
        <w:t>–</w:t>
      </w:r>
      <w:r>
        <w:t xml:space="preserve"> </w:t>
      </w:r>
      <w:r w:rsidR="00B62F89">
        <w:t>System Block Diagram (SBD)</w:t>
      </w:r>
      <w:r w:rsidR="00280247">
        <w:t xml:space="preserve"> in MS Visio.</w:t>
      </w:r>
    </w:p>
    <w:p w14:paraId="56946938" w14:textId="77777777" w:rsidR="00280247" w:rsidRDefault="00280247">
      <w:pPr>
        <w:rPr>
          <w:rFonts w:ascii="Arial" w:hAnsi="Arial"/>
          <w:b/>
          <w:sz w:val="24"/>
        </w:rPr>
      </w:pPr>
      <w:r>
        <w:br w:type="page"/>
      </w:r>
    </w:p>
    <w:p w14:paraId="0569F0C8" w14:textId="4ED09AD0" w:rsidR="00CD792B" w:rsidRDefault="00280247" w:rsidP="00753FA9">
      <w:pPr>
        <w:pStyle w:val="AODAHEADING1"/>
      </w:pPr>
      <w:r>
        <w:lastRenderedPageBreak/>
        <w:t xml:space="preserve">PART VII </w:t>
      </w:r>
      <w:r w:rsidR="00CD792B">
        <w:t>–</w:t>
      </w:r>
      <w:r>
        <w:t xml:space="preserve"> </w:t>
      </w:r>
      <w:r w:rsidR="00CD792B">
        <w:t>Background Research – 3 Similar Projects with references</w:t>
      </w:r>
      <w:r w:rsidR="0088758A">
        <w:t>.</w:t>
      </w:r>
    </w:p>
    <w:p w14:paraId="70ED1BCE" w14:textId="77777777" w:rsidR="00CD792B" w:rsidRDefault="00CD792B">
      <w:pPr>
        <w:rPr>
          <w:rFonts w:ascii="Arial" w:hAnsi="Arial"/>
          <w:b/>
          <w:sz w:val="24"/>
        </w:rPr>
      </w:pPr>
      <w:r>
        <w:br w:type="page"/>
      </w:r>
    </w:p>
    <w:p w14:paraId="5E17AD1D" w14:textId="582CEEC3" w:rsidR="00280247" w:rsidRDefault="00CD792B" w:rsidP="00753FA9">
      <w:pPr>
        <w:pStyle w:val="AODAHEADING1"/>
      </w:pPr>
      <w:r>
        <w:lastRenderedPageBreak/>
        <w:t xml:space="preserve">PART VIII – Technical Project Introduction with </w:t>
      </w:r>
      <w:r w:rsidR="0088758A">
        <w:t>MLA references.</w:t>
      </w:r>
    </w:p>
    <w:p w14:paraId="55EB3AAA" w14:textId="77777777" w:rsidR="00936AF3" w:rsidRDefault="00936AF3" w:rsidP="00753FA9">
      <w:pPr>
        <w:pStyle w:val="AODAHEADING1"/>
      </w:pPr>
    </w:p>
    <w:p w14:paraId="120C0068" w14:textId="77777777" w:rsidR="00936AF3" w:rsidRDefault="00936AF3" w:rsidP="00753FA9">
      <w:pPr>
        <w:pStyle w:val="AODAHEADING1"/>
      </w:pPr>
    </w:p>
    <w:p w14:paraId="3003AA9D" w14:textId="77777777" w:rsidR="00936AF3" w:rsidRDefault="00936AF3" w:rsidP="00753FA9">
      <w:pPr>
        <w:pStyle w:val="AODAHEADING1"/>
      </w:pPr>
    </w:p>
    <w:p w14:paraId="1924D2C7" w14:textId="77777777" w:rsidR="00936AF3" w:rsidRPr="003E3288" w:rsidRDefault="00936AF3" w:rsidP="00753FA9">
      <w:pPr>
        <w:pStyle w:val="AODAHEADING1"/>
      </w:pPr>
    </w:p>
    <w:sectPr w:rsidR="00936AF3" w:rsidRPr="003E3288" w:rsidSect="00606A36">
      <w:headerReference w:type="default" r:id="rId8"/>
      <w:footerReference w:type="default" r:id="rId9"/>
      <w:pgSz w:w="12240" w:h="15840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2FA4D" w14:textId="77777777" w:rsidR="00606A36" w:rsidRDefault="00606A36" w:rsidP="002B5B59">
      <w:pPr>
        <w:spacing w:after="0" w:line="240" w:lineRule="auto"/>
      </w:pPr>
      <w:r>
        <w:separator/>
      </w:r>
    </w:p>
  </w:endnote>
  <w:endnote w:type="continuationSeparator" w:id="0">
    <w:p w14:paraId="059EC314" w14:textId="77777777" w:rsidR="00606A36" w:rsidRDefault="00606A36" w:rsidP="002B5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331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3A25AA" w14:textId="77777777" w:rsidR="002B5B59" w:rsidRDefault="002B5B59" w:rsidP="001C0E0F">
            <w:pPr>
              <w:pStyle w:val="Footer"/>
              <w:jc w:val="right"/>
            </w:pPr>
            <w:r w:rsidRPr="002B5B59">
              <w:rPr>
                <w:rFonts w:ascii="Arial" w:hAnsi="Arial" w:cs="Arial"/>
              </w:rPr>
              <w:t xml:space="preserve">Page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2B5B59">
              <w:rPr>
                <w:rFonts w:ascii="Arial" w:hAnsi="Arial" w:cs="Arial"/>
              </w:rPr>
              <w:t xml:space="preserve"> of 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B5B59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B5B59">
              <w:rPr>
                <w:rFonts w:ascii="Arial" w:hAnsi="Arial" w:cs="Arial"/>
                <w:b/>
                <w:bCs/>
                <w:noProof/>
              </w:rPr>
              <w:t>2</w:t>
            </w:r>
            <w:r w:rsidRPr="002B5B5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C3A50D" w14:textId="77777777" w:rsidR="002B5B59" w:rsidRDefault="002B5B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76A0B" w14:textId="77777777" w:rsidR="00606A36" w:rsidRDefault="00606A36" w:rsidP="002B5B59">
      <w:pPr>
        <w:spacing w:after="0" w:line="240" w:lineRule="auto"/>
      </w:pPr>
      <w:r>
        <w:separator/>
      </w:r>
    </w:p>
  </w:footnote>
  <w:footnote w:type="continuationSeparator" w:id="0">
    <w:p w14:paraId="1B4A0775" w14:textId="77777777" w:rsidR="00606A36" w:rsidRDefault="00606A36" w:rsidP="002B5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8516B" w14:textId="77777777" w:rsidR="002B5B59" w:rsidRPr="009F3F3E" w:rsidRDefault="002B5B59" w:rsidP="002B5B59">
    <w:pPr>
      <w:pStyle w:val="Header"/>
      <w:pBdr>
        <w:bottom w:val="single" w:sz="12" w:space="1" w:color="auto"/>
      </w:pBdr>
      <w:rPr>
        <w:rFonts w:asciiTheme="majorHAnsi" w:hAnsiTheme="majorHAnsi" w:cstheme="majorHAnsi"/>
      </w:rPr>
    </w:pPr>
    <w:r w:rsidRPr="009F3F3E">
      <w:rPr>
        <w:rFonts w:asciiTheme="majorHAnsi" w:hAnsiTheme="majorHAnsi" w:cstheme="majorHAnsi"/>
      </w:rPr>
      <w:t>SEMET - School of Electronics and Mechanical Engineering Technology</w:t>
    </w:r>
  </w:p>
  <w:p w14:paraId="77C881AF" w14:textId="77777777" w:rsidR="002B5B59" w:rsidRDefault="002B5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5BFA"/>
    <w:multiLevelType w:val="hybridMultilevel"/>
    <w:tmpl w:val="48ECF048"/>
    <w:lvl w:ilvl="0" w:tplc="8BB06E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51ECD"/>
    <w:multiLevelType w:val="hybridMultilevel"/>
    <w:tmpl w:val="D85A9DD0"/>
    <w:lvl w:ilvl="0" w:tplc="C792C0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82322"/>
    <w:multiLevelType w:val="hybridMultilevel"/>
    <w:tmpl w:val="5F4085F2"/>
    <w:lvl w:ilvl="0" w:tplc="4E6CF0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F253E"/>
    <w:multiLevelType w:val="hybridMultilevel"/>
    <w:tmpl w:val="8160A800"/>
    <w:lvl w:ilvl="0" w:tplc="955A3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240E5"/>
    <w:multiLevelType w:val="hybridMultilevel"/>
    <w:tmpl w:val="1B90AB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44469">
    <w:abstractNumId w:val="2"/>
  </w:num>
  <w:num w:numId="2" w16cid:durableId="849949208">
    <w:abstractNumId w:val="1"/>
  </w:num>
  <w:num w:numId="3" w16cid:durableId="1964385635">
    <w:abstractNumId w:val="4"/>
  </w:num>
  <w:num w:numId="4" w16cid:durableId="1951012780">
    <w:abstractNumId w:val="0"/>
  </w:num>
  <w:num w:numId="5" w16cid:durableId="189021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GzNLUwMzaxNDcwNzZS0lEKTi0uzszPAykwNK4FAGMZP/0tAAAA"/>
  </w:docVars>
  <w:rsids>
    <w:rsidRoot w:val="00592C78"/>
    <w:rsid w:val="00016DA6"/>
    <w:rsid w:val="00026F38"/>
    <w:rsid w:val="000439C4"/>
    <w:rsid w:val="00047C0D"/>
    <w:rsid w:val="00057EB1"/>
    <w:rsid w:val="00060548"/>
    <w:rsid w:val="0008645C"/>
    <w:rsid w:val="000B45FD"/>
    <w:rsid w:val="000C0171"/>
    <w:rsid w:val="000D0F13"/>
    <w:rsid w:val="000E127E"/>
    <w:rsid w:val="000E5ECC"/>
    <w:rsid w:val="00110781"/>
    <w:rsid w:val="00116C44"/>
    <w:rsid w:val="00127046"/>
    <w:rsid w:val="00127DC1"/>
    <w:rsid w:val="001420E1"/>
    <w:rsid w:val="00150A52"/>
    <w:rsid w:val="00151410"/>
    <w:rsid w:val="00166588"/>
    <w:rsid w:val="00172B00"/>
    <w:rsid w:val="00191F1A"/>
    <w:rsid w:val="001C0E0F"/>
    <w:rsid w:val="001C1DD2"/>
    <w:rsid w:val="001C45A3"/>
    <w:rsid w:val="001D2F5D"/>
    <w:rsid w:val="001D309C"/>
    <w:rsid w:val="001F75FF"/>
    <w:rsid w:val="002225FC"/>
    <w:rsid w:val="00225A1D"/>
    <w:rsid w:val="00233109"/>
    <w:rsid w:val="002548BF"/>
    <w:rsid w:val="00264C17"/>
    <w:rsid w:val="00264F8F"/>
    <w:rsid w:val="002742D8"/>
    <w:rsid w:val="0027537D"/>
    <w:rsid w:val="00280247"/>
    <w:rsid w:val="002832D8"/>
    <w:rsid w:val="00294592"/>
    <w:rsid w:val="002A0674"/>
    <w:rsid w:val="002B20BB"/>
    <w:rsid w:val="002B4AF1"/>
    <w:rsid w:val="002B5B59"/>
    <w:rsid w:val="002B7C19"/>
    <w:rsid w:val="002C1DF5"/>
    <w:rsid w:val="002D2423"/>
    <w:rsid w:val="002D5392"/>
    <w:rsid w:val="002E1DCB"/>
    <w:rsid w:val="002E3164"/>
    <w:rsid w:val="002F5527"/>
    <w:rsid w:val="0030767C"/>
    <w:rsid w:val="00336B82"/>
    <w:rsid w:val="00355E3D"/>
    <w:rsid w:val="00367D3F"/>
    <w:rsid w:val="00373296"/>
    <w:rsid w:val="00373851"/>
    <w:rsid w:val="00386C60"/>
    <w:rsid w:val="003979AF"/>
    <w:rsid w:val="003B405E"/>
    <w:rsid w:val="003C26CB"/>
    <w:rsid w:val="003C3B30"/>
    <w:rsid w:val="003D74E7"/>
    <w:rsid w:val="003E0D22"/>
    <w:rsid w:val="003E3288"/>
    <w:rsid w:val="003F2F24"/>
    <w:rsid w:val="00407D80"/>
    <w:rsid w:val="004227A5"/>
    <w:rsid w:val="00422BBB"/>
    <w:rsid w:val="00445237"/>
    <w:rsid w:val="00456A33"/>
    <w:rsid w:val="004649FB"/>
    <w:rsid w:val="004777B3"/>
    <w:rsid w:val="00492726"/>
    <w:rsid w:val="004A1F2E"/>
    <w:rsid w:val="004B00D3"/>
    <w:rsid w:val="004C62B5"/>
    <w:rsid w:val="004E22BB"/>
    <w:rsid w:val="005028CF"/>
    <w:rsid w:val="00524C8B"/>
    <w:rsid w:val="00542E1C"/>
    <w:rsid w:val="0055784C"/>
    <w:rsid w:val="00560E26"/>
    <w:rsid w:val="005800ED"/>
    <w:rsid w:val="00592C78"/>
    <w:rsid w:val="005A1629"/>
    <w:rsid w:val="005B55AB"/>
    <w:rsid w:val="005E1CC9"/>
    <w:rsid w:val="005F7BE5"/>
    <w:rsid w:val="005F7D8E"/>
    <w:rsid w:val="00604720"/>
    <w:rsid w:val="00606A36"/>
    <w:rsid w:val="006175A9"/>
    <w:rsid w:val="00621234"/>
    <w:rsid w:val="00624FE4"/>
    <w:rsid w:val="00640C5D"/>
    <w:rsid w:val="00641CBE"/>
    <w:rsid w:val="00643438"/>
    <w:rsid w:val="00660D93"/>
    <w:rsid w:val="00663CF5"/>
    <w:rsid w:val="00676E82"/>
    <w:rsid w:val="00681A40"/>
    <w:rsid w:val="00683BE8"/>
    <w:rsid w:val="00684647"/>
    <w:rsid w:val="006A0BEC"/>
    <w:rsid w:val="006A4CE9"/>
    <w:rsid w:val="006D1BB8"/>
    <w:rsid w:val="006D79C1"/>
    <w:rsid w:val="006E06E6"/>
    <w:rsid w:val="006F6DC0"/>
    <w:rsid w:val="006F7FD2"/>
    <w:rsid w:val="00701DD1"/>
    <w:rsid w:val="00702E4C"/>
    <w:rsid w:val="00707AC3"/>
    <w:rsid w:val="007152E9"/>
    <w:rsid w:val="00715D89"/>
    <w:rsid w:val="0072045A"/>
    <w:rsid w:val="00731EF3"/>
    <w:rsid w:val="00736CE0"/>
    <w:rsid w:val="007412AD"/>
    <w:rsid w:val="00753FA9"/>
    <w:rsid w:val="007650C3"/>
    <w:rsid w:val="007B60F0"/>
    <w:rsid w:val="007C203C"/>
    <w:rsid w:val="007C511A"/>
    <w:rsid w:val="007D537A"/>
    <w:rsid w:val="007E42E1"/>
    <w:rsid w:val="00810B38"/>
    <w:rsid w:val="008140D6"/>
    <w:rsid w:val="00827067"/>
    <w:rsid w:val="00830A2F"/>
    <w:rsid w:val="00840416"/>
    <w:rsid w:val="0084182B"/>
    <w:rsid w:val="0084518E"/>
    <w:rsid w:val="00847C1A"/>
    <w:rsid w:val="0086059C"/>
    <w:rsid w:val="008632D0"/>
    <w:rsid w:val="00865DBB"/>
    <w:rsid w:val="00874C6B"/>
    <w:rsid w:val="008861DA"/>
    <w:rsid w:val="00887223"/>
    <w:rsid w:val="0088758A"/>
    <w:rsid w:val="00895BFC"/>
    <w:rsid w:val="00896276"/>
    <w:rsid w:val="008A6DD4"/>
    <w:rsid w:val="008D3E60"/>
    <w:rsid w:val="008D46DE"/>
    <w:rsid w:val="008E7893"/>
    <w:rsid w:val="008F0B7D"/>
    <w:rsid w:val="008F0DF3"/>
    <w:rsid w:val="009106E1"/>
    <w:rsid w:val="0091512F"/>
    <w:rsid w:val="009154D4"/>
    <w:rsid w:val="009365B3"/>
    <w:rsid w:val="00936AF3"/>
    <w:rsid w:val="00967D90"/>
    <w:rsid w:val="00971BCD"/>
    <w:rsid w:val="00973102"/>
    <w:rsid w:val="00990F58"/>
    <w:rsid w:val="0099210B"/>
    <w:rsid w:val="009928D0"/>
    <w:rsid w:val="009B3236"/>
    <w:rsid w:val="009B63CD"/>
    <w:rsid w:val="009B6580"/>
    <w:rsid w:val="009E0CEE"/>
    <w:rsid w:val="00A208C9"/>
    <w:rsid w:val="00A24674"/>
    <w:rsid w:val="00A3511D"/>
    <w:rsid w:val="00A4633A"/>
    <w:rsid w:val="00A53169"/>
    <w:rsid w:val="00A55D85"/>
    <w:rsid w:val="00A62B29"/>
    <w:rsid w:val="00A668DB"/>
    <w:rsid w:val="00A73680"/>
    <w:rsid w:val="00A73D8C"/>
    <w:rsid w:val="00A94EDD"/>
    <w:rsid w:val="00AA734C"/>
    <w:rsid w:val="00AB642B"/>
    <w:rsid w:val="00AC67BD"/>
    <w:rsid w:val="00AD2D11"/>
    <w:rsid w:val="00AF4EC1"/>
    <w:rsid w:val="00B002AF"/>
    <w:rsid w:val="00B040ED"/>
    <w:rsid w:val="00B04B95"/>
    <w:rsid w:val="00B241AA"/>
    <w:rsid w:val="00B30063"/>
    <w:rsid w:val="00B3267D"/>
    <w:rsid w:val="00B3778A"/>
    <w:rsid w:val="00B62F89"/>
    <w:rsid w:val="00B63AC0"/>
    <w:rsid w:val="00B704CA"/>
    <w:rsid w:val="00B72197"/>
    <w:rsid w:val="00B86C58"/>
    <w:rsid w:val="00B90F5A"/>
    <w:rsid w:val="00B910C2"/>
    <w:rsid w:val="00B94296"/>
    <w:rsid w:val="00B95F15"/>
    <w:rsid w:val="00BA4823"/>
    <w:rsid w:val="00BA7A2C"/>
    <w:rsid w:val="00BE098B"/>
    <w:rsid w:val="00BE11DA"/>
    <w:rsid w:val="00BE5846"/>
    <w:rsid w:val="00BE5903"/>
    <w:rsid w:val="00BF110F"/>
    <w:rsid w:val="00C059A6"/>
    <w:rsid w:val="00C07AE1"/>
    <w:rsid w:val="00C1397D"/>
    <w:rsid w:val="00C141CD"/>
    <w:rsid w:val="00C23310"/>
    <w:rsid w:val="00C47D75"/>
    <w:rsid w:val="00C532A1"/>
    <w:rsid w:val="00C61740"/>
    <w:rsid w:val="00C63A4D"/>
    <w:rsid w:val="00C70608"/>
    <w:rsid w:val="00C708A9"/>
    <w:rsid w:val="00C76D7F"/>
    <w:rsid w:val="00C92EAA"/>
    <w:rsid w:val="00CA2295"/>
    <w:rsid w:val="00CA2827"/>
    <w:rsid w:val="00CB109C"/>
    <w:rsid w:val="00CC123E"/>
    <w:rsid w:val="00CC2BE2"/>
    <w:rsid w:val="00CD792B"/>
    <w:rsid w:val="00CE0AEE"/>
    <w:rsid w:val="00CF4BD1"/>
    <w:rsid w:val="00D01036"/>
    <w:rsid w:val="00D02075"/>
    <w:rsid w:val="00D05371"/>
    <w:rsid w:val="00D067A5"/>
    <w:rsid w:val="00D141E3"/>
    <w:rsid w:val="00D2105D"/>
    <w:rsid w:val="00D3650D"/>
    <w:rsid w:val="00D40903"/>
    <w:rsid w:val="00D422F2"/>
    <w:rsid w:val="00D5175B"/>
    <w:rsid w:val="00D57434"/>
    <w:rsid w:val="00D753A8"/>
    <w:rsid w:val="00D81EA1"/>
    <w:rsid w:val="00D8492F"/>
    <w:rsid w:val="00D90453"/>
    <w:rsid w:val="00D942EA"/>
    <w:rsid w:val="00DB6123"/>
    <w:rsid w:val="00DC0ECF"/>
    <w:rsid w:val="00DC47B2"/>
    <w:rsid w:val="00DD2AB8"/>
    <w:rsid w:val="00E169E4"/>
    <w:rsid w:val="00E27814"/>
    <w:rsid w:val="00E278C5"/>
    <w:rsid w:val="00E306C4"/>
    <w:rsid w:val="00E30C85"/>
    <w:rsid w:val="00E31082"/>
    <w:rsid w:val="00E4021A"/>
    <w:rsid w:val="00E5040E"/>
    <w:rsid w:val="00E6283A"/>
    <w:rsid w:val="00E76863"/>
    <w:rsid w:val="00EB4BA4"/>
    <w:rsid w:val="00EC16EB"/>
    <w:rsid w:val="00EC3089"/>
    <w:rsid w:val="00ED3F1E"/>
    <w:rsid w:val="00EE23EF"/>
    <w:rsid w:val="00EE6E72"/>
    <w:rsid w:val="00EF0A90"/>
    <w:rsid w:val="00EF1B09"/>
    <w:rsid w:val="00EF30CA"/>
    <w:rsid w:val="00F31770"/>
    <w:rsid w:val="00F34AAB"/>
    <w:rsid w:val="00F46CD6"/>
    <w:rsid w:val="00F4701D"/>
    <w:rsid w:val="00F548ED"/>
    <w:rsid w:val="00F706A7"/>
    <w:rsid w:val="00F72B9C"/>
    <w:rsid w:val="00F86BF4"/>
    <w:rsid w:val="00F92E2C"/>
    <w:rsid w:val="00FA1006"/>
    <w:rsid w:val="00FA2149"/>
    <w:rsid w:val="00FA6F87"/>
    <w:rsid w:val="00FB1313"/>
    <w:rsid w:val="00FB1B5E"/>
    <w:rsid w:val="00FB6BB5"/>
    <w:rsid w:val="00FE1182"/>
    <w:rsid w:val="00FE749C"/>
    <w:rsid w:val="00FF20C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F3056"/>
  <w15:chartTrackingRefBased/>
  <w15:docId w15:val="{7807CBAF-62EF-4B59-BFDA-FE7A076B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59"/>
  </w:style>
  <w:style w:type="paragraph" w:styleId="Footer">
    <w:name w:val="footer"/>
    <w:basedOn w:val="Normal"/>
    <w:link w:val="FooterChar"/>
    <w:uiPriority w:val="99"/>
    <w:unhideWhenUsed/>
    <w:rsid w:val="002B5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59"/>
  </w:style>
  <w:style w:type="paragraph" w:customStyle="1" w:styleId="AODATITLE">
    <w:name w:val="AODA_TITLE"/>
    <w:basedOn w:val="Normal"/>
    <w:link w:val="AODATITLEChar"/>
    <w:qFormat/>
    <w:rsid w:val="00BE5846"/>
    <w:rPr>
      <w:rFonts w:ascii="Arial" w:hAnsi="Arial"/>
      <w:b/>
      <w:sz w:val="32"/>
    </w:rPr>
  </w:style>
  <w:style w:type="paragraph" w:customStyle="1" w:styleId="AODAHEADING1">
    <w:name w:val="AODA_HEADING_1"/>
    <w:basedOn w:val="AODATITLE"/>
    <w:link w:val="AODAHEADING1Char"/>
    <w:qFormat/>
    <w:rsid w:val="00B30063"/>
    <w:rPr>
      <w:sz w:val="24"/>
    </w:rPr>
  </w:style>
  <w:style w:type="character" w:customStyle="1" w:styleId="AODATITLEChar">
    <w:name w:val="AODA_TITLE Char"/>
    <w:basedOn w:val="DefaultParagraphFont"/>
    <w:link w:val="AODATITLE"/>
    <w:rsid w:val="00BE5846"/>
    <w:rPr>
      <w:rFonts w:ascii="Arial" w:hAnsi="Arial"/>
      <w:b/>
      <w:sz w:val="32"/>
    </w:rPr>
  </w:style>
  <w:style w:type="paragraph" w:customStyle="1" w:styleId="AODANORMAL">
    <w:name w:val="AODA_NORMAL"/>
    <w:basedOn w:val="AODAHEADING1"/>
    <w:link w:val="AODANORMALChar"/>
    <w:qFormat/>
    <w:rsid w:val="006A4CE9"/>
    <w:pPr>
      <w:jc w:val="both"/>
    </w:pPr>
    <w:rPr>
      <w:b w:val="0"/>
    </w:rPr>
  </w:style>
  <w:style w:type="character" w:customStyle="1" w:styleId="AODAHEADING1Char">
    <w:name w:val="AODA_HEADING_1 Char"/>
    <w:basedOn w:val="AODATITLEChar"/>
    <w:link w:val="AODAHEADING1"/>
    <w:rsid w:val="00B30063"/>
    <w:rPr>
      <w:rFonts w:ascii="Arial" w:hAnsi="Arial"/>
      <w:b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C141CD"/>
    <w:pPr>
      <w:spacing w:after="200" w:line="240" w:lineRule="auto"/>
      <w:jc w:val="center"/>
    </w:pPr>
    <w:rPr>
      <w:rFonts w:ascii="Arial" w:hAnsi="Arial"/>
      <w:b/>
      <w:iCs/>
      <w:sz w:val="20"/>
      <w:szCs w:val="18"/>
    </w:rPr>
  </w:style>
  <w:style w:type="character" w:customStyle="1" w:styleId="AODANORMALChar">
    <w:name w:val="AODA_NORMAL Char"/>
    <w:basedOn w:val="AODAHEADING1Char"/>
    <w:link w:val="AODANORMAL"/>
    <w:rsid w:val="006A4CE9"/>
    <w:rPr>
      <w:rFonts w:ascii="Arial" w:hAnsi="Arial"/>
      <w:b w:val="0"/>
      <w:sz w:val="24"/>
    </w:rPr>
  </w:style>
  <w:style w:type="table" w:styleId="TableGrid">
    <w:name w:val="Table Grid"/>
    <w:basedOn w:val="TableNormal"/>
    <w:uiPriority w:val="39"/>
    <w:rsid w:val="0049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.pricinato-cost\Documents\Custom%20Office%20Templates\Template%20SENECA%20AO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EB2C3-2E0B-4C1B-BEC4-46B565B10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SENECA AODA.dotx</Template>
  <TotalTime>40</TotalTime>
  <Pages>6</Pages>
  <Words>154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Polytechnic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TPJ W03 Deliverables</dc:title>
  <dc:subject>TPJ</dc:subject>
  <dc:creator>Fabio Pricinato Costa</dc:creator>
  <cp:keywords>TPJ</cp:keywords>
  <dc:description>TPJ</dc:description>
  <cp:lastModifiedBy>Karen Craigs</cp:lastModifiedBy>
  <cp:revision>26</cp:revision>
  <cp:lastPrinted>2020-01-04T22:37:00Z</cp:lastPrinted>
  <dcterms:created xsi:type="dcterms:W3CDTF">2024-05-09T15:50:00Z</dcterms:created>
  <dcterms:modified xsi:type="dcterms:W3CDTF">2024-05-09T18:27:00Z</dcterms:modified>
  <cp:category>TPJ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9d6ab4e4417dffb664a98046b2bba466130f4a156e2ad8aaa87982c6a3a41230</vt:lpwstr>
  </property>
</Properties>
</file>